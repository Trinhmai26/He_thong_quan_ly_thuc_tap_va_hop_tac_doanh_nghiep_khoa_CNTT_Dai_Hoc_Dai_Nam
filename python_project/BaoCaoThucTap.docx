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4B26" w14:textId="77777777" w:rsidR="00243869" w:rsidRPr="004541C1" w:rsidRDefault="00D81327" w:rsidP="00AC1C77">
      <w:pPr>
        <w:spacing w:after="0" w:line="240" w:lineRule="auto"/>
        <w:jc w:val="center"/>
        <w:rPr>
          <w:b/>
          <w:bCs/>
          <w:color w:val="000000" w:themeColor="text1"/>
          <w:sz w:val="30"/>
          <w:szCs w:val="30"/>
        </w:rPr>
      </w:pPr>
      <w:r w:rsidRPr="004541C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9B2F65" wp14:editId="3F75FD66">
                <wp:simplePos x="0" y="0"/>
                <wp:positionH relativeFrom="margin">
                  <wp:align>right</wp:align>
                </wp:positionH>
                <wp:positionV relativeFrom="paragraph">
                  <wp:posOffset>-95250</wp:posOffset>
                </wp:positionV>
                <wp:extent cx="6050280" cy="9246870"/>
                <wp:effectExtent l="19050" t="19050" r="45720" b="3048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9246870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9E9C9" id="Rectangle 19" o:spid="_x0000_s1026" style="position:absolute;margin-left:425.2pt;margin-top:-7.5pt;width:476.4pt;height:728.1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" fillcolor="white [3201]" strokecolor="black [3213]" strokeweight="4.5pt">
                <v:stroke linestyle="thickThin"/>
                <v:path arrowok="t"/>
                <w10:wrap anchorx="margin"/>
              </v:rect>
            </w:pict>
          </mc:Fallback>
        </mc:AlternateContent>
      </w:r>
      <w:r w:rsidR="00243869" w:rsidRPr="004541C1">
        <w:rPr>
          <w:b/>
          <w:bCs/>
          <w:color w:val="000000" w:themeColor="text1"/>
          <w:sz w:val="30"/>
          <w:szCs w:val="30"/>
        </w:rPr>
        <w:t>BỘ GIÁO DỤC VÀ ĐÀO TẠO</w:t>
      </w:r>
    </w:p>
    <w:p w14:paraId="672CDFC5" w14:textId="77777777" w:rsidR="0093366A" w:rsidRPr="004541C1" w:rsidRDefault="0093366A" w:rsidP="00AC1C77">
      <w:pPr>
        <w:spacing w:after="0" w:line="240" w:lineRule="auto"/>
        <w:jc w:val="center"/>
        <w:rPr>
          <w:b/>
          <w:bCs/>
          <w:color w:val="000000" w:themeColor="text1"/>
          <w:sz w:val="30"/>
          <w:szCs w:val="30"/>
        </w:rPr>
      </w:pPr>
      <w:r w:rsidRPr="004541C1">
        <w:rPr>
          <w:b/>
          <w:bCs/>
          <w:color w:val="000000" w:themeColor="text1"/>
          <w:sz w:val="30"/>
          <w:szCs w:val="30"/>
        </w:rPr>
        <w:t>TRƯỜNG ĐẠI HỌC ĐẠI NAM</w:t>
      </w:r>
    </w:p>
    <w:p w14:paraId="3F918925" w14:textId="77777777" w:rsidR="0093366A" w:rsidRPr="001E5277" w:rsidRDefault="00D81327" w:rsidP="00AC1C77">
      <w:pPr>
        <w:jc w:val="center"/>
        <w:rPr>
          <w:color w:val="000000" w:themeColor="text1"/>
        </w:rPr>
      </w:pPr>
      <w:r w:rsidRPr="001E527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870560" wp14:editId="52E60D1D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2400300" cy="0"/>
                <wp:effectExtent l="0" t="0" r="0" b="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68A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0;margin-top:5.5pt;width:189pt;height:0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">
                <w10:wrap anchorx="margin"/>
              </v:shape>
            </w:pict>
          </mc:Fallback>
        </mc:AlternateContent>
      </w:r>
      <w:r w:rsidR="0093366A" w:rsidRPr="001E5277">
        <w:rPr>
          <w:noProof/>
          <w:color w:val="000000" w:themeColor="text1"/>
        </w:rPr>
        <w:drawing>
          <wp:inline distT="0" distB="0" distL="0" distR="0" wp14:anchorId="5E91F82F" wp14:editId="20EB1D6F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6EEEC" w14:textId="0F62C497" w:rsidR="00423089" w:rsidRDefault="00423089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HỌ VÀ TÊN:</w:t>
      </w:r>
    </w:p>
    <w:p w14:paraId="28706F60" w14:textId="26F632A9" w:rsidR="002D3F7F" w:rsidRPr="00423089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MSV</w:t>
      </w:r>
      <w:r w:rsidR="00423089">
        <w:rPr>
          <w:b/>
          <w:color w:val="000000" w:themeColor="text1"/>
          <w:sz w:val="30"/>
          <w:szCs w:val="30"/>
        </w:rPr>
        <w:t>:</w:t>
      </w:r>
    </w:p>
    <w:p w14:paraId="7C6D8DEA" w14:textId="77777777" w:rsidR="002D3F7F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</w:p>
    <w:p w14:paraId="602545FA" w14:textId="499F9942" w:rsidR="009F3A88" w:rsidRPr="00F97BF7" w:rsidRDefault="00423089" w:rsidP="00133FB0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TÊN ĐỀ TÀI</w:t>
      </w:r>
    </w:p>
    <w:p w14:paraId="60E39154" w14:textId="77777777" w:rsidR="002D3F7F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</w:p>
    <w:p w14:paraId="0878C3E1" w14:textId="77777777" w:rsidR="00C335DA" w:rsidRDefault="00C335DA" w:rsidP="00133FB0">
      <w:pPr>
        <w:tabs>
          <w:tab w:val="left" w:pos="4230"/>
        </w:tabs>
        <w:jc w:val="center"/>
        <w:rPr>
          <w:b/>
          <w:color w:val="000000" w:themeColor="text1"/>
          <w:sz w:val="32"/>
          <w:szCs w:val="32"/>
        </w:rPr>
      </w:pPr>
    </w:p>
    <w:p w14:paraId="154B3D0D" w14:textId="258C0A6D" w:rsidR="004A19B0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2"/>
          <w:szCs w:val="32"/>
        </w:rPr>
      </w:pPr>
      <w:r w:rsidRPr="002D3F7F">
        <w:rPr>
          <w:b/>
          <w:color w:val="000000" w:themeColor="text1"/>
          <w:sz w:val="32"/>
          <w:szCs w:val="32"/>
        </w:rPr>
        <w:t xml:space="preserve">BÁO CÁO </w:t>
      </w:r>
      <w:r w:rsidR="00BE4673">
        <w:rPr>
          <w:b/>
          <w:color w:val="000000" w:themeColor="text1"/>
          <w:sz w:val="32"/>
          <w:szCs w:val="32"/>
        </w:rPr>
        <w:t>THỰC TẬP TỐT NGHIỆP</w:t>
      </w:r>
    </w:p>
    <w:p w14:paraId="0271E708" w14:textId="4AB53A57" w:rsidR="002D3F7F" w:rsidRPr="002D3F7F" w:rsidRDefault="002D3F7F" w:rsidP="00133FB0">
      <w:pPr>
        <w:tabs>
          <w:tab w:val="left" w:pos="4230"/>
        </w:tabs>
        <w:jc w:val="center"/>
        <w:rPr>
          <w:color w:val="000000" w:themeColor="text1"/>
          <w:sz w:val="32"/>
          <w:szCs w:val="32"/>
          <w:lang w:val="vi-VN"/>
        </w:rPr>
      </w:pPr>
      <w:r w:rsidRPr="002D3F7F">
        <w:rPr>
          <w:b/>
          <w:color w:val="000000" w:themeColor="text1"/>
          <w:sz w:val="32"/>
          <w:szCs w:val="32"/>
        </w:rPr>
        <w:t>NGÀNH CÔNG NGHỆ TH</w:t>
      </w:r>
      <w:r w:rsidR="00C335DA">
        <w:rPr>
          <w:b/>
          <w:color w:val="000000" w:themeColor="text1"/>
          <w:sz w:val="32"/>
          <w:szCs w:val="32"/>
        </w:rPr>
        <w:t>Ô</w:t>
      </w:r>
      <w:r w:rsidRPr="002D3F7F">
        <w:rPr>
          <w:b/>
          <w:color w:val="000000" w:themeColor="text1"/>
          <w:sz w:val="32"/>
          <w:szCs w:val="32"/>
        </w:rPr>
        <w:t>NG TIN</w:t>
      </w:r>
    </w:p>
    <w:p w14:paraId="66B8C012" w14:textId="77777777" w:rsidR="006E5115" w:rsidRPr="001E5277" w:rsidRDefault="006E5115" w:rsidP="00133FB0">
      <w:pPr>
        <w:tabs>
          <w:tab w:val="left" w:pos="4230"/>
        </w:tabs>
        <w:ind w:left="720"/>
        <w:jc w:val="center"/>
        <w:rPr>
          <w:color w:val="000000" w:themeColor="text1"/>
          <w:sz w:val="28"/>
          <w:szCs w:val="28"/>
        </w:rPr>
      </w:pPr>
    </w:p>
    <w:p w14:paraId="58AD6C26" w14:textId="77777777" w:rsidR="00AD691E" w:rsidRPr="001E5277" w:rsidRDefault="00AD691E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01AD715" w14:textId="77777777" w:rsidR="00AD691E" w:rsidRPr="001E5277" w:rsidRDefault="00AD691E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0B9FBF8" w14:textId="77777777" w:rsidR="00AD691E" w:rsidRPr="001E5277" w:rsidRDefault="00AD691E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A0453E7" w14:textId="77777777" w:rsidR="00367719" w:rsidRDefault="0036771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31393AC" w14:textId="77777777" w:rsidR="00367719" w:rsidRDefault="0036771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114DD4A" w14:textId="49E23597" w:rsidR="0093366A" w:rsidRPr="00367719" w:rsidRDefault="00A95609" w:rsidP="00133FB0">
      <w:pPr>
        <w:jc w:val="center"/>
        <w:rPr>
          <w:b/>
          <w:bCs/>
          <w:color w:val="000000" w:themeColor="text1"/>
          <w:sz w:val="28"/>
          <w:szCs w:val="28"/>
        </w:rPr>
        <w:sectPr w:rsidR="0093366A" w:rsidRPr="00367719" w:rsidSect="004A19B0">
          <w:headerReference w:type="default" r:id="rId9"/>
          <w:footerReference w:type="default" r:id="rId10"/>
          <w:headerReference w:type="first" r:id="rId11"/>
          <w:pgSz w:w="11907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>HÀ NỘI</w:t>
      </w:r>
      <w:r w:rsidR="00243869" w:rsidRPr="001E5277">
        <w:rPr>
          <w:b/>
          <w:bCs/>
          <w:color w:val="000000" w:themeColor="text1"/>
          <w:sz w:val="28"/>
          <w:szCs w:val="28"/>
        </w:rPr>
        <w:t>,</w:t>
      </w:r>
      <w:r w:rsidR="0093366A" w:rsidRPr="001E5277">
        <w:rPr>
          <w:b/>
          <w:bCs/>
          <w:color w:val="000000" w:themeColor="text1"/>
          <w:sz w:val="28"/>
          <w:szCs w:val="28"/>
        </w:rPr>
        <w:t xml:space="preserve"> </w:t>
      </w:r>
      <w:r w:rsidR="00EC1C45">
        <w:rPr>
          <w:b/>
          <w:bCs/>
          <w:color w:val="000000" w:themeColor="text1"/>
          <w:sz w:val="28"/>
          <w:szCs w:val="28"/>
        </w:rPr>
        <w:t>NĂM</w:t>
      </w:r>
      <w:r w:rsidR="00357076" w:rsidRPr="001E5277">
        <w:rPr>
          <w:b/>
          <w:bCs/>
          <w:color w:val="000000" w:themeColor="text1"/>
          <w:sz w:val="28"/>
          <w:szCs w:val="28"/>
        </w:rPr>
        <w:t xml:space="preserve"> </w:t>
      </w:r>
      <w:r w:rsidR="0093366A" w:rsidRPr="001E5277">
        <w:rPr>
          <w:b/>
          <w:bCs/>
          <w:color w:val="000000" w:themeColor="text1"/>
          <w:sz w:val="28"/>
          <w:szCs w:val="28"/>
        </w:rPr>
        <w:t>20</w:t>
      </w:r>
      <w:r w:rsidR="00EC1C45">
        <w:rPr>
          <w:b/>
          <w:bCs/>
          <w:color w:val="000000" w:themeColor="text1"/>
          <w:sz w:val="28"/>
          <w:szCs w:val="28"/>
        </w:rPr>
        <w:t>2</w:t>
      </w:r>
    </w:p>
    <w:p w14:paraId="387A3561" w14:textId="77777777" w:rsidR="00243869" w:rsidRPr="002E6337" w:rsidRDefault="00697BD2" w:rsidP="004541C1">
      <w:pPr>
        <w:spacing w:line="240" w:lineRule="auto"/>
        <w:jc w:val="center"/>
        <w:rPr>
          <w:b/>
          <w:bCs/>
          <w:color w:val="000000" w:themeColor="text1"/>
          <w:sz w:val="30"/>
          <w:szCs w:val="30"/>
          <w:lang w:val="vi-VN"/>
        </w:rPr>
      </w:pPr>
      <w:r w:rsidRPr="004541C1">
        <w:rPr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6D4F68D" wp14:editId="63036725">
                <wp:simplePos x="0" y="0"/>
                <wp:positionH relativeFrom="margin">
                  <wp:posOffset>-154305</wp:posOffset>
                </wp:positionH>
                <wp:positionV relativeFrom="paragraph">
                  <wp:posOffset>-68580</wp:posOffset>
                </wp:positionV>
                <wp:extent cx="6069330" cy="9277350"/>
                <wp:effectExtent l="19050" t="19050" r="45720" b="3810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9330" cy="9277350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8FADF" w14:textId="77777777" w:rsidR="00633915" w:rsidRDefault="00633915" w:rsidP="00423089"/>
                          <w:p w14:paraId="28855096" w14:textId="77777777" w:rsidR="00133FB0" w:rsidRDefault="00133FB0" w:rsidP="00423089"/>
                          <w:p w14:paraId="225F3FD6" w14:textId="77777777" w:rsidR="00133FB0" w:rsidRDefault="00133FB0" w:rsidP="004230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4F68D" id="Rectangle 14" o:spid="_x0000_s1026" style="position:absolute;left:0;text-align:left;margin-left:-12.15pt;margin-top:-5.4pt;width:477.9pt;height:730.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" fillcolor="white [3201]" strokecolor="black [3213]" strokeweight="4.5pt">
                <v:stroke linestyle="thickThin"/>
                <v:path arrowok="t"/>
                <v:textbox>
                  <w:txbxContent>
                    <w:p w14:paraId="49D8FADF" w14:textId="77777777" w:rsidR="00633915" w:rsidRDefault="00633915" w:rsidP="00423089"/>
                    <w:p w14:paraId="28855096" w14:textId="77777777" w:rsidR="00133FB0" w:rsidRDefault="00133FB0" w:rsidP="00423089"/>
                    <w:p w14:paraId="225F3FD6" w14:textId="77777777" w:rsidR="00133FB0" w:rsidRDefault="00133FB0" w:rsidP="00423089"/>
                  </w:txbxContent>
                </v:textbox>
                <w10:wrap anchorx="margin"/>
              </v:rect>
            </w:pict>
          </mc:Fallback>
        </mc:AlternateContent>
      </w:r>
      <w:r w:rsidR="00243869" w:rsidRPr="002E6337">
        <w:rPr>
          <w:b/>
          <w:bCs/>
          <w:color w:val="000000" w:themeColor="text1"/>
          <w:sz w:val="30"/>
          <w:szCs w:val="30"/>
          <w:lang w:val="vi-VN"/>
        </w:rPr>
        <w:t>BỘ GIÁO DỤC VÀ ĐÀO TẠO</w:t>
      </w:r>
    </w:p>
    <w:p w14:paraId="435E9E62" w14:textId="77777777" w:rsidR="0093366A" w:rsidRPr="004541C1" w:rsidRDefault="0093366A" w:rsidP="004541C1">
      <w:pPr>
        <w:spacing w:line="240" w:lineRule="auto"/>
        <w:jc w:val="center"/>
        <w:rPr>
          <w:b/>
          <w:bCs/>
          <w:color w:val="000000" w:themeColor="text1"/>
          <w:sz w:val="30"/>
          <w:szCs w:val="30"/>
        </w:rPr>
      </w:pPr>
      <w:r w:rsidRPr="004541C1">
        <w:rPr>
          <w:b/>
          <w:bCs/>
          <w:color w:val="000000" w:themeColor="text1"/>
          <w:sz w:val="30"/>
          <w:szCs w:val="30"/>
        </w:rPr>
        <w:t>TRƯỜNG ĐẠI HỌC ĐẠI NAM</w:t>
      </w:r>
    </w:p>
    <w:p w14:paraId="1FEEEEC5" w14:textId="77777777" w:rsidR="0093366A" w:rsidRPr="001E5277" w:rsidRDefault="0093366A" w:rsidP="00697BD2">
      <w:pPr>
        <w:jc w:val="center"/>
        <w:rPr>
          <w:color w:val="000000" w:themeColor="text1"/>
        </w:rPr>
      </w:pPr>
      <w:r w:rsidRPr="001E5277">
        <w:rPr>
          <w:noProof/>
          <w:color w:val="000000" w:themeColor="text1"/>
        </w:rPr>
        <w:drawing>
          <wp:inline distT="0" distB="0" distL="0" distR="0" wp14:anchorId="1498F440" wp14:editId="4ADEEDC0">
            <wp:extent cx="1885315" cy="1879965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AB4E3" w14:textId="4E5528A9" w:rsidR="00243869" w:rsidRPr="00423089" w:rsidRDefault="00423089" w:rsidP="00133FB0">
      <w:pPr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HỌ VÀ TÊN:</w:t>
      </w:r>
    </w:p>
    <w:p w14:paraId="490A4095" w14:textId="4BA22C71" w:rsidR="002D3F7F" w:rsidRPr="009F3A88" w:rsidRDefault="002D3F7F" w:rsidP="00133FB0">
      <w:pPr>
        <w:jc w:val="center"/>
        <w:rPr>
          <w:b/>
          <w:color w:val="000000" w:themeColor="text1"/>
          <w:sz w:val="30"/>
          <w:szCs w:val="30"/>
          <w:lang w:val="vi-VN"/>
        </w:rPr>
      </w:pPr>
      <w:r>
        <w:rPr>
          <w:b/>
          <w:color w:val="000000" w:themeColor="text1"/>
          <w:sz w:val="30"/>
          <w:szCs w:val="30"/>
        </w:rPr>
        <w:t>MSV:</w:t>
      </w:r>
      <w:r w:rsidR="006B4600">
        <w:rPr>
          <w:b/>
          <w:color w:val="000000" w:themeColor="text1"/>
          <w:sz w:val="30"/>
          <w:szCs w:val="30"/>
        </w:rPr>
        <w:t>, KHÓA:</w:t>
      </w:r>
    </w:p>
    <w:p w14:paraId="499C4276" w14:textId="2247A7CB" w:rsidR="002D3F7F" w:rsidRDefault="002D3F7F" w:rsidP="00133FB0">
      <w:pPr>
        <w:jc w:val="center"/>
        <w:rPr>
          <w:b/>
          <w:color w:val="000000" w:themeColor="text1"/>
          <w:sz w:val="32"/>
          <w:szCs w:val="32"/>
        </w:rPr>
      </w:pPr>
    </w:p>
    <w:p w14:paraId="20981F13" w14:textId="159F102C" w:rsidR="00133FB0" w:rsidRPr="001124F7" w:rsidRDefault="00133FB0" w:rsidP="00133FB0">
      <w:pPr>
        <w:jc w:val="center"/>
        <w:rPr>
          <w:b/>
          <w:color w:val="000000" w:themeColor="text1"/>
          <w:sz w:val="30"/>
          <w:szCs w:val="30"/>
          <w:lang w:val="vi-VN"/>
        </w:rPr>
      </w:pPr>
      <w:r>
        <w:rPr>
          <w:b/>
          <w:color w:val="000000" w:themeColor="text1"/>
          <w:sz w:val="32"/>
          <w:szCs w:val="32"/>
        </w:rPr>
        <w:t>TÊN ĐỀ TÀI:</w:t>
      </w:r>
    </w:p>
    <w:p w14:paraId="5202DDB1" w14:textId="77777777" w:rsidR="00F86329" w:rsidRDefault="00F86329" w:rsidP="00133FB0">
      <w:pPr>
        <w:jc w:val="center"/>
        <w:rPr>
          <w:b/>
          <w:color w:val="000000" w:themeColor="text1"/>
          <w:sz w:val="30"/>
          <w:szCs w:val="30"/>
        </w:rPr>
      </w:pPr>
    </w:p>
    <w:p w14:paraId="0AAE78E5" w14:textId="31FCDE44" w:rsidR="002D3F7F" w:rsidRPr="006B4600" w:rsidRDefault="002D3F7F" w:rsidP="00133FB0">
      <w:pPr>
        <w:jc w:val="center"/>
        <w:rPr>
          <w:b/>
          <w:color w:val="000000" w:themeColor="text1"/>
          <w:sz w:val="32"/>
          <w:szCs w:val="32"/>
        </w:rPr>
      </w:pPr>
      <w:r w:rsidRPr="006B4600">
        <w:rPr>
          <w:b/>
          <w:color w:val="000000" w:themeColor="text1"/>
          <w:sz w:val="32"/>
          <w:szCs w:val="32"/>
        </w:rPr>
        <w:t>BÁO CÁO THỰC TẬP TỐT NGHIỆP</w:t>
      </w:r>
    </w:p>
    <w:p w14:paraId="62609C5E" w14:textId="79CFAB94" w:rsidR="002D3F7F" w:rsidRPr="006B4600" w:rsidRDefault="002D3F7F" w:rsidP="00133FB0">
      <w:pPr>
        <w:ind w:left="720"/>
        <w:jc w:val="center"/>
        <w:rPr>
          <w:b/>
          <w:color w:val="000000" w:themeColor="text1"/>
          <w:sz w:val="32"/>
          <w:szCs w:val="32"/>
        </w:rPr>
      </w:pPr>
      <w:r w:rsidRPr="006B4600">
        <w:rPr>
          <w:b/>
          <w:color w:val="000000" w:themeColor="text1"/>
          <w:sz w:val="32"/>
          <w:szCs w:val="32"/>
        </w:rPr>
        <w:t>NGÀNH:</w:t>
      </w:r>
      <w:r w:rsidR="001162CB">
        <w:rPr>
          <w:b/>
          <w:color w:val="000000" w:themeColor="text1"/>
          <w:sz w:val="32"/>
          <w:szCs w:val="32"/>
        </w:rPr>
        <w:t xml:space="preserve"> </w:t>
      </w:r>
      <w:r w:rsidRPr="006B4600">
        <w:rPr>
          <w:b/>
          <w:color w:val="000000" w:themeColor="text1"/>
          <w:sz w:val="32"/>
          <w:szCs w:val="32"/>
        </w:rPr>
        <w:t>CÔNG NGHỆ THÔNG TIN</w:t>
      </w:r>
    </w:p>
    <w:p w14:paraId="68D52692" w14:textId="77777777" w:rsidR="00D308E9" w:rsidRDefault="00D308E9" w:rsidP="00133FB0">
      <w:pPr>
        <w:jc w:val="center"/>
        <w:rPr>
          <w:b/>
          <w:color w:val="000000" w:themeColor="text1"/>
          <w:sz w:val="30"/>
          <w:szCs w:val="30"/>
        </w:rPr>
      </w:pPr>
    </w:p>
    <w:p w14:paraId="3E250D7E" w14:textId="77777777" w:rsidR="006C1D62" w:rsidRDefault="006C1D62" w:rsidP="00133FB0">
      <w:pPr>
        <w:ind w:left="720"/>
        <w:jc w:val="center"/>
        <w:rPr>
          <w:b/>
          <w:color w:val="000000" w:themeColor="text1"/>
          <w:sz w:val="28"/>
          <w:szCs w:val="28"/>
        </w:rPr>
      </w:pPr>
    </w:p>
    <w:p w14:paraId="055C8E5B" w14:textId="77777777" w:rsidR="006C1D62" w:rsidRPr="001124F7" w:rsidRDefault="006C1D62" w:rsidP="00133FB0">
      <w:pPr>
        <w:ind w:left="720"/>
        <w:jc w:val="center"/>
        <w:rPr>
          <w:b/>
          <w:color w:val="000000" w:themeColor="text1"/>
          <w:sz w:val="28"/>
          <w:szCs w:val="28"/>
          <w:lang w:val="vi-VN"/>
        </w:rPr>
      </w:pPr>
    </w:p>
    <w:p w14:paraId="297B87B0" w14:textId="3489E366" w:rsidR="00B43F09" w:rsidRDefault="006B4600" w:rsidP="00133FB0">
      <w:pPr>
        <w:ind w:left="720"/>
        <w:jc w:val="center"/>
        <w:rPr>
          <w:b/>
          <w:color w:val="000000" w:themeColor="text1"/>
          <w:sz w:val="28"/>
          <w:szCs w:val="28"/>
        </w:rPr>
      </w:pPr>
      <w:r w:rsidRPr="006B4600">
        <w:rPr>
          <w:b/>
          <w:color w:val="000000" w:themeColor="text1"/>
          <w:sz w:val="28"/>
          <w:szCs w:val="28"/>
        </w:rPr>
        <w:t>GIẢNG VIÊN HƯỚNG DẪN</w:t>
      </w:r>
      <w:r w:rsidR="002D3F7F" w:rsidRPr="006B4600">
        <w:rPr>
          <w:b/>
          <w:color w:val="000000" w:themeColor="text1"/>
          <w:sz w:val="28"/>
          <w:szCs w:val="28"/>
        </w:rPr>
        <w:t>:</w:t>
      </w:r>
    </w:p>
    <w:p w14:paraId="73182D84" w14:textId="77777777" w:rsidR="00133FB0" w:rsidRDefault="00133FB0" w:rsidP="00133FB0">
      <w:pPr>
        <w:ind w:left="720"/>
        <w:jc w:val="center"/>
        <w:rPr>
          <w:b/>
          <w:color w:val="000000" w:themeColor="text1"/>
          <w:sz w:val="28"/>
          <w:szCs w:val="28"/>
        </w:rPr>
      </w:pPr>
    </w:p>
    <w:p w14:paraId="1C2DC0BC" w14:textId="77777777" w:rsidR="00133FB0" w:rsidRPr="00133FB0" w:rsidRDefault="00133FB0" w:rsidP="00133FB0">
      <w:pPr>
        <w:ind w:left="720"/>
        <w:jc w:val="center"/>
        <w:rPr>
          <w:b/>
          <w:bCs/>
          <w:color w:val="000000" w:themeColor="text1"/>
          <w:sz w:val="28"/>
          <w:szCs w:val="28"/>
        </w:rPr>
      </w:pPr>
    </w:p>
    <w:p w14:paraId="03114455" w14:textId="77777777" w:rsidR="00B43F09" w:rsidRPr="001E5277" w:rsidRDefault="00B43F0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87718BE" w14:textId="77777777" w:rsidR="00B43F09" w:rsidRPr="001E5277" w:rsidRDefault="00B43F0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37A4146" w14:textId="28E58A50" w:rsidR="00243869" w:rsidRPr="0094355D" w:rsidRDefault="00243869" w:rsidP="00133FB0">
      <w:pPr>
        <w:jc w:val="center"/>
        <w:rPr>
          <w:b/>
          <w:bCs/>
          <w:color w:val="000000" w:themeColor="text1"/>
          <w:sz w:val="28"/>
          <w:szCs w:val="28"/>
        </w:rPr>
        <w:sectPr w:rsidR="00243869" w:rsidRPr="0094355D" w:rsidSect="004A19B0">
          <w:headerReference w:type="default" r:id="rId12"/>
          <w:footerReference w:type="default" r:id="rId13"/>
          <w:pgSz w:w="11907" w:h="16840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E5277">
        <w:rPr>
          <w:b/>
          <w:bCs/>
          <w:color w:val="000000" w:themeColor="text1"/>
          <w:sz w:val="28"/>
          <w:szCs w:val="28"/>
        </w:rPr>
        <w:t>H</w:t>
      </w:r>
      <w:r w:rsidR="004A19B0">
        <w:rPr>
          <w:b/>
          <w:bCs/>
          <w:color w:val="000000" w:themeColor="text1"/>
          <w:sz w:val="28"/>
          <w:szCs w:val="28"/>
        </w:rPr>
        <w:t>À NỘI</w:t>
      </w:r>
      <w:r w:rsidRPr="001E5277">
        <w:rPr>
          <w:b/>
          <w:bCs/>
          <w:color w:val="000000" w:themeColor="text1"/>
          <w:sz w:val="28"/>
          <w:szCs w:val="28"/>
        </w:rPr>
        <w:t xml:space="preserve">, </w:t>
      </w:r>
      <w:r w:rsidR="00F62FD7">
        <w:rPr>
          <w:b/>
          <w:bCs/>
          <w:color w:val="000000" w:themeColor="text1"/>
          <w:sz w:val="28"/>
          <w:szCs w:val="28"/>
        </w:rPr>
        <w:t>NĂM</w:t>
      </w:r>
      <w:r w:rsidR="00F62FD7" w:rsidRPr="001E5277">
        <w:rPr>
          <w:b/>
          <w:bCs/>
          <w:color w:val="000000" w:themeColor="text1"/>
          <w:sz w:val="28"/>
          <w:szCs w:val="28"/>
        </w:rPr>
        <w:t xml:space="preserve"> </w:t>
      </w:r>
      <w:r w:rsidRPr="001E5277">
        <w:rPr>
          <w:b/>
          <w:bCs/>
          <w:color w:val="000000" w:themeColor="text1"/>
          <w:sz w:val="28"/>
          <w:szCs w:val="28"/>
        </w:rPr>
        <w:t>20</w:t>
      </w:r>
      <w:r w:rsidR="00F62FD7">
        <w:rPr>
          <w:b/>
          <w:bCs/>
          <w:color w:val="000000" w:themeColor="text1"/>
          <w:sz w:val="28"/>
          <w:szCs w:val="28"/>
        </w:rPr>
        <w:t>2</w:t>
      </w:r>
    </w:p>
    <w:p w14:paraId="1426F240" w14:textId="77777777" w:rsidR="00B43F09" w:rsidRDefault="00B43F09" w:rsidP="008120AE">
      <w:pPr>
        <w:pStyle w:val="u1"/>
        <w:rPr>
          <w:lang w:val="vi-VN"/>
        </w:rPr>
      </w:pPr>
      <w:bookmarkStart w:id="0" w:name="_Toc199372350"/>
      <w:bookmarkStart w:id="1" w:name="_Toc205667227"/>
      <w:r w:rsidRPr="001E5277">
        <w:rPr>
          <w:lang w:val="vi-VN"/>
        </w:rPr>
        <w:lastRenderedPageBreak/>
        <w:t>LỜI CAM ĐOAN</w:t>
      </w:r>
      <w:bookmarkEnd w:id="0"/>
      <w:bookmarkEnd w:id="1"/>
    </w:p>
    <w:p w14:paraId="35F2EA1C" w14:textId="77777777" w:rsidR="009F3A88" w:rsidRPr="009F3A88" w:rsidRDefault="009F3A88" w:rsidP="009F3A88">
      <w:pPr>
        <w:rPr>
          <w:lang w:val="vi-VN"/>
        </w:rPr>
      </w:pPr>
    </w:p>
    <w:p w14:paraId="3528303B" w14:textId="77777777" w:rsidR="00D81327" w:rsidRPr="00DF44A4" w:rsidRDefault="00D8132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1CF1D00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1987379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3092C711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09EBB66A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32C1AED1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4B5C4524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2DD55F47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DB50187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540896F8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8949CE8" w14:textId="77777777" w:rsidR="009439D7" w:rsidRPr="006F2883" w:rsidRDefault="009439D7" w:rsidP="007170AF">
      <w:pPr>
        <w:pStyle w:val="ThnvnbanThutl2"/>
        <w:spacing w:line="336" w:lineRule="auto"/>
        <w:ind w:left="0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285450F1" w14:textId="752240AB" w:rsidR="007170AF" w:rsidRDefault="007170AF" w:rsidP="008120AE">
      <w:pPr>
        <w:tabs>
          <w:tab w:val="left" w:pos="5532"/>
        </w:tabs>
        <w:spacing w:after="160" w:line="259" w:lineRule="auto"/>
        <w:jc w:val="left"/>
        <w:rPr>
          <w:rFonts w:eastAsiaTheme="minorHAnsi"/>
          <w:b/>
          <w:iCs/>
          <w:sz w:val="32"/>
          <w:szCs w:val="32"/>
          <w:lang w:val="vi-VN"/>
        </w:rPr>
      </w:pPr>
      <w:r>
        <w:rPr>
          <w:b/>
          <w:iCs/>
          <w:sz w:val="32"/>
          <w:szCs w:val="32"/>
          <w:lang w:val="vi-VN"/>
        </w:rPr>
        <w:br w:type="page"/>
      </w:r>
    </w:p>
    <w:p w14:paraId="45B1ED2A" w14:textId="46B3A734" w:rsidR="009439D7" w:rsidRPr="006F2883" w:rsidRDefault="007170AF" w:rsidP="008120AE">
      <w:pPr>
        <w:pStyle w:val="u1"/>
        <w:rPr>
          <w:lang w:val="vi-VN"/>
        </w:rPr>
      </w:pPr>
      <w:bookmarkStart w:id="2" w:name="_Toc199372351"/>
      <w:bookmarkStart w:id="3" w:name="_Toc205667228"/>
      <w:r w:rsidRPr="006F2883">
        <w:rPr>
          <w:lang w:val="vi-VN"/>
        </w:rPr>
        <w:lastRenderedPageBreak/>
        <w:t>LỜI CẢM ƠN</w:t>
      </w:r>
      <w:bookmarkEnd w:id="2"/>
      <w:bookmarkEnd w:id="3"/>
    </w:p>
    <w:p w14:paraId="316868A9" w14:textId="77777777" w:rsidR="00B43F09" w:rsidRPr="00DF44A4" w:rsidRDefault="00B43F09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0D83D997" w14:textId="77777777" w:rsidR="00B43F09" w:rsidRPr="00DF44A4" w:rsidRDefault="00B43F09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163F2031" w14:textId="77777777" w:rsidR="000B1370" w:rsidRDefault="000B1370">
      <w:pPr>
        <w:spacing w:after="160" w:line="259" w:lineRule="auto"/>
        <w:jc w:val="left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  <w:lang w:val="vi-VN"/>
        </w:rPr>
        <w:br w:type="page"/>
      </w:r>
    </w:p>
    <w:p w14:paraId="60CC4AF3" w14:textId="6CE1B3B9" w:rsidR="00181825" w:rsidRDefault="00181825" w:rsidP="00F27876">
      <w:pPr>
        <w:pStyle w:val="u1"/>
        <w:rPr>
          <w:lang w:val="vi-VN"/>
        </w:rPr>
      </w:pPr>
      <w:bookmarkStart w:id="4" w:name="_Toc205667229"/>
      <w:bookmarkStart w:id="5" w:name="_Toc199372352"/>
      <w:r w:rsidRPr="00181825">
        <w:rPr>
          <w:lang w:val="vi-VN"/>
        </w:rPr>
        <w:lastRenderedPageBreak/>
        <w:t>DANH MỤC CHỮ VIẾT TẮT</w:t>
      </w:r>
      <w:bookmarkEnd w:id="4"/>
    </w:p>
    <w:p w14:paraId="2DA3A5F3" w14:textId="77777777" w:rsidR="00F27876" w:rsidRPr="00F27876" w:rsidRDefault="00F27876" w:rsidP="00F27876">
      <w:pPr>
        <w:rPr>
          <w:rFonts w:eastAsiaTheme="majorEastAsia"/>
          <w:lang w:val="vi-VN"/>
        </w:rPr>
      </w:pPr>
    </w:p>
    <w:tbl>
      <w:tblPr>
        <w:tblStyle w:val="LiBang"/>
        <w:tblW w:w="9904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3150"/>
        <w:gridCol w:w="5229"/>
      </w:tblGrid>
      <w:tr w:rsidR="00181825" w:rsidRPr="00181825" w14:paraId="36D88EB4" w14:textId="77777777" w:rsidTr="00F27876">
        <w:trPr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3987" w14:textId="77777777" w:rsidR="00181825" w:rsidRPr="00181825" w:rsidRDefault="00181825" w:rsidP="00F27876">
            <w:pPr>
              <w:spacing w:after="160" w:line="259" w:lineRule="auto"/>
              <w:jc w:val="center"/>
              <w:rPr>
                <w:b/>
                <w:szCs w:val="26"/>
              </w:rPr>
            </w:pPr>
            <w:r w:rsidRPr="00181825">
              <w:rPr>
                <w:b/>
                <w:szCs w:val="26"/>
              </w:rPr>
              <w:t>STT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9D13" w14:textId="77777777" w:rsidR="00181825" w:rsidRPr="00181825" w:rsidRDefault="00181825" w:rsidP="00F27876">
            <w:pPr>
              <w:spacing w:after="160" w:line="259" w:lineRule="auto"/>
              <w:jc w:val="center"/>
              <w:rPr>
                <w:b/>
                <w:szCs w:val="26"/>
              </w:rPr>
            </w:pPr>
            <w:r w:rsidRPr="00181825">
              <w:rPr>
                <w:b/>
                <w:szCs w:val="26"/>
              </w:rPr>
              <w:t>TỪ VIẾT TẮT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9C21D" w14:textId="77777777" w:rsidR="00181825" w:rsidRPr="00181825" w:rsidRDefault="00181825" w:rsidP="00F27876">
            <w:pPr>
              <w:spacing w:after="160" w:line="259" w:lineRule="auto"/>
              <w:jc w:val="center"/>
              <w:rPr>
                <w:b/>
                <w:szCs w:val="26"/>
              </w:rPr>
            </w:pPr>
            <w:r w:rsidRPr="00181825">
              <w:rPr>
                <w:b/>
                <w:szCs w:val="26"/>
              </w:rPr>
              <w:t>VIẾT ĐẦY ĐỦ</w:t>
            </w:r>
          </w:p>
        </w:tc>
      </w:tr>
      <w:tr w:rsidR="00181825" w:rsidRPr="00F27876" w14:paraId="0FC682F4" w14:textId="77777777" w:rsidTr="00F27876">
        <w:trPr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63C3" w14:textId="77777777" w:rsidR="00181825" w:rsidRPr="00F27876" w:rsidRDefault="00181825" w:rsidP="00F27876">
            <w:pPr>
              <w:spacing w:after="160" w:line="259" w:lineRule="auto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F78C" w14:textId="7C0A6737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CNTT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892E" w14:textId="418577F7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Công nghệ thông tin</w:t>
            </w:r>
          </w:p>
        </w:tc>
      </w:tr>
      <w:tr w:rsidR="00181825" w:rsidRPr="00F27876" w14:paraId="1B6CB4DD" w14:textId="77777777" w:rsidTr="00F27876">
        <w:trPr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8AEE" w14:textId="77777777" w:rsidR="00181825" w:rsidRPr="00F27876" w:rsidRDefault="00181825" w:rsidP="00F27876">
            <w:pPr>
              <w:spacing w:after="160" w:line="259" w:lineRule="auto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0A075" w14:textId="706A5A5A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UI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73BC" w14:textId="6F48D9CC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User Interface (Giao diện người dùng)</w:t>
            </w:r>
          </w:p>
        </w:tc>
      </w:tr>
    </w:tbl>
    <w:p w14:paraId="3463334A" w14:textId="4685603B" w:rsidR="00181825" w:rsidRPr="00F27876" w:rsidRDefault="00181825">
      <w:pPr>
        <w:spacing w:after="160" w:line="259" w:lineRule="auto"/>
        <w:jc w:val="left"/>
        <w:rPr>
          <w:rFonts w:eastAsiaTheme="majorEastAsia" w:cstheme="majorBidi"/>
          <w:bCs/>
          <w:sz w:val="28"/>
          <w:szCs w:val="32"/>
        </w:rPr>
      </w:pPr>
      <w:r w:rsidRPr="00F27876">
        <w:rPr>
          <w:bCs/>
        </w:rPr>
        <w:t xml:space="preserve"> </w:t>
      </w:r>
      <w:r w:rsidRPr="00F27876">
        <w:rPr>
          <w:bCs/>
        </w:rPr>
        <w:br w:type="page"/>
      </w:r>
    </w:p>
    <w:p w14:paraId="5CB36FC7" w14:textId="77777777" w:rsidR="00181825" w:rsidRDefault="00181825" w:rsidP="008120AE">
      <w:pPr>
        <w:pStyle w:val="u1"/>
      </w:pPr>
      <w:bookmarkStart w:id="6" w:name="_Toc205667230"/>
      <w:r>
        <w:lastRenderedPageBreak/>
        <w:t>DANH MỤC BẢNG BIỂU</w:t>
      </w:r>
      <w:bookmarkEnd w:id="6"/>
    </w:p>
    <w:p w14:paraId="08CFD11C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B0C6CFA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0E12605E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AEC31D5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415BC9D8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D2C0749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A3895F6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01B41DD9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39E45E5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4124D180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79A361F7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660E3573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1A60E48F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6212454B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017D6366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38019A3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64997FF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1BFB73C4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2BD2AE2" w14:textId="77777777" w:rsidR="00ED5717" w:rsidRDefault="00ED5717" w:rsidP="00ED5717">
      <w:pPr>
        <w:spacing w:after="160"/>
        <w:ind w:firstLine="0"/>
        <w:jc w:val="left"/>
      </w:pPr>
    </w:p>
    <w:p w14:paraId="6EB60E61" w14:textId="77777777" w:rsidR="00133FB0" w:rsidRPr="00133FB0" w:rsidRDefault="00133FB0" w:rsidP="00ED5717">
      <w:pPr>
        <w:spacing w:after="160"/>
        <w:ind w:firstLine="0"/>
        <w:jc w:val="left"/>
      </w:pPr>
    </w:p>
    <w:p w14:paraId="0572D581" w14:textId="77777777" w:rsidR="00ED5717" w:rsidRPr="004849E1" w:rsidRDefault="00ED5717" w:rsidP="00ED5717">
      <w:pPr>
        <w:spacing w:after="160"/>
        <w:ind w:firstLine="0"/>
        <w:jc w:val="left"/>
        <w:rPr>
          <w:rFonts w:eastAsiaTheme="majorEastAsia" w:cstheme="majorBidi"/>
          <w:b/>
          <w:sz w:val="28"/>
          <w:szCs w:val="32"/>
        </w:rPr>
      </w:pPr>
    </w:p>
    <w:p w14:paraId="5718E4CB" w14:textId="77777777" w:rsidR="00D444AF" w:rsidRDefault="00D444AF" w:rsidP="008120AE">
      <w:pPr>
        <w:pStyle w:val="u1"/>
      </w:pPr>
      <w:bookmarkStart w:id="7" w:name="_Toc205667231"/>
      <w:r w:rsidRPr="00DF44A4">
        <w:rPr>
          <w:lang w:val="vi-VN"/>
        </w:rPr>
        <w:lastRenderedPageBreak/>
        <w:t>D</w:t>
      </w:r>
      <w:r w:rsidR="000B1370" w:rsidRPr="006F2883">
        <w:rPr>
          <w:lang w:val="vi-VN"/>
        </w:rPr>
        <w:t>ANH MỤC HÌNH ẢNH</w:t>
      </w:r>
      <w:bookmarkEnd w:id="5"/>
      <w:bookmarkEnd w:id="7"/>
    </w:p>
    <w:p w14:paraId="4E73AE00" w14:textId="595284FD" w:rsidR="0007638C" w:rsidRPr="003F491E" w:rsidRDefault="0007638C" w:rsidP="003F491E">
      <w:pPr>
        <w:pStyle w:val="ThnvnbanThutl2"/>
        <w:tabs>
          <w:tab w:val="right" w:leader="dot" w:pos="9678"/>
        </w:tabs>
        <w:spacing w:before="240" w:line="360" w:lineRule="auto"/>
        <w:ind w:left="0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</w:p>
    <w:p w14:paraId="46E707F9" w14:textId="77777777" w:rsidR="009439D7" w:rsidRPr="001E5277" w:rsidRDefault="009439D7" w:rsidP="00D444AF">
      <w:pPr>
        <w:pStyle w:val="ThnvnbanThutl2"/>
        <w:spacing w:line="336" w:lineRule="auto"/>
        <w:ind w:left="0"/>
        <w:rPr>
          <w:rFonts w:ascii="Times New Roman" w:hAnsi="Times New Roman" w:cs="Times New Roman"/>
          <w:bCs/>
          <w:iCs/>
          <w:sz w:val="26"/>
          <w:szCs w:val="28"/>
        </w:rPr>
      </w:pPr>
    </w:p>
    <w:p w14:paraId="44628437" w14:textId="668E0BDF" w:rsidR="00ED5717" w:rsidRPr="00ED5717" w:rsidRDefault="000B1370" w:rsidP="00ED5717">
      <w:pPr>
        <w:spacing w:after="160" w:line="259" w:lineRule="auto"/>
        <w:jc w:val="left"/>
        <w:rPr>
          <w:szCs w:val="28"/>
          <w:lang w:val="vi-VN"/>
        </w:rPr>
      </w:pPr>
      <w:r>
        <w:rPr>
          <w:b/>
          <w:bCs/>
          <w:iCs/>
          <w:sz w:val="32"/>
          <w:szCs w:val="32"/>
        </w:rPr>
        <w:br w:type="page"/>
      </w:r>
      <w:bookmarkStart w:id="8" w:name="_Toc199372354"/>
    </w:p>
    <w:sdt>
      <w:sdtPr>
        <w:rPr>
          <w:rFonts w:eastAsia="Times New Roman" w:cs="Times New Roman"/>
          <w:b w:val="0"/>
          <w:sz w:val="26"/>
          <w:szCs w:val="28"/>
        </w:rPr>
        <w:id w:val="-1178038687"/>
        <w:docPartObj>
          <w:docPartGallery w:val="Table of Contents"/>
          <w:docPartUnique/>
        </w:docPartObj>
      </w:sdtPr>
      <w:sdtEndPr>
        <w:rPr>
          <w:bCs/>
          <w:noProof/>
          <w:szCs w:val="24"/>
        </w:rPr>
      </w:sdtEndPr>
      <w:sdtContent>
        <w:p w14:paraId="1276FFAF" w14:textId="599BE63B" w:rsidR="00ED5717" w:rsidRPr="00863520" w:rsidRDefault="00ED5717" w:rsidP="00ED5717">
          <w:pPr>
            <w:pStyle w:val="uMucluc"/>
            <w:jc w:val="center"/>
            <w:rPr>
              <w:rFonts w:cs="Times New Roman"/>
              <w:szCs w:val="28"/>
              <w:lang w:val="vi-VN"/>
            </w:rPr>
          </w:pPr>
          <w:r w:rsidRPr="00863520">
            <w:rPr>
              <w:rFonts w:cs="Times New Roman"/>
              <w:szCs w:val="28"/>
            </w:rPr>
            <w:t>MỤC</w:t>
          </w:r>
          <w:r w:rsidRPr="00863520">
            <w:rPr>
              <w:rFonts w:cs="Times New Roman"/>
              <w:szCs w:val="28"/>
              <w:lang w:val="vi-VN"/>
            </w:rPr>
            <w:t xml:space="preserve"> LỤC</w:t>
          </w:r>
        </w:p>
        <w:p w14:paraId="4C1E8EB7" w14:textId="27CFDD04" w:rsidR="00133FB0" w:rsidRPr="009078A5" w:rsidRDefault="00ED5717" w:rsidP="00133FB0">
          <w:pPr>
            <w:pStyle w:val="Mucluc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9078A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begin"/>
          </w:r>
          <w:r w:rsidRPr="009078A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9078A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separate"/>
          </w:r>
        </w:p>
        <w:p w14:paraId="28D40A79" w14:textId="6C5E9819" w:rsidR="009078A5" w:rsidRPr="009078A5" w:rsidRDefault="009078A5">
          <w:pPr>
            <w:pStyle w:val="Mucluc2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</w:p>
        <w:p w14:paraId="7A3B9DE9" w14:textId="2E7E1976" w:rsidR="00ED5717" w:rsidRDefault="00ED5717">
          <w:r w:rsidRPr="009078A5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14:paraId="5A1811DF" w14:textId="76981B76" w:rsidR="008120AE" w:rsidRPr="00787744" w:rsidRDefault="008120AE" w:rsidP="00ED5717">
      <w:pPr>
        <w:rPr>
          <w:szCs w:val="28"/>
        </w:rPr>
      </w:pPr>
    </w:p>
    <w:p w14:paraId="68727406" w14:textId="77777777" w:rsidR="007256A4" w:rsidRDefault="007256A4" w:rsidP="00ED5717">
      <w:pPr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D9E61F" w14:textId="475F2234" w:rsidR="008E59D5" w:rsidRDefault="008C5601" w:rsidP="009E620C">
      <w:pPr>
        <w:pStyle w:val="u1"/>
        <w:rPr>
          <w:lang w:val="vi-VN"/>
        </w:rPr>
      </w:pPr>
      <w:bookmarkStart w:id="9" w:name="_Toc205667232"/>
      <w:r>
        <w:lastRenderedPageBreak/>
        <w:t>LỜI</w:t>
      </w:r>
      <w:r>
        <w:rPr>
          <w:lang w:val="vi-VN"/>
        </w:rPr>
        <w:t xml:space="preserve"> </w:t>
      </w:r>
      <w:r w:rsidR="004D3BE6" w:rsidRPr="009E620C">
        <w:t>MỞ ĐẦU</w:t>
      </w:r>
      <w:bookmarkEnd w:id="8"/>
      <w:bookmarkEnd w:id="9"/>
    </w:p>
    <w:p w14:paraId="24B1F1BE" w14:textId="77777777" w:rsidR="008C5601" w:rsidRDefault="008C5601" w:rsidP="008C5601"/>
    <w:p w14:paraId="4154F9A5" w14:textId="77777777" w:rsidR="00133FB0" w:rsidRDefault="00133FB0" w:rsidP="008C5601"/>
    <w:p w14:paraId="5B1E4798" w14:textId="77777777" w:rsidR="00133FB0" w:rsidRDefault="00133FB0" w:rsidP="008C5601"/>
    <w:p w14:paraId="16ACF79A" w14:textId="77777777" w:rsidR="00133FB0" w:rsidRDefault="00133FB0" w:rsidP="008C5601"/>
    <w:p w14:paraId="10A3F157" w14:textId="77777777" w:rsidR="00133FB0" w:rsidRPr="008C5601" w:rsidRDefault="00133FB0" w:rsidP="008C5601">
      <w:pPr>
        <w:rPr>
          <w:b/>
          <w:bCs/>
          <w:lang w:val="vi-VN"/>
        </w:rPr>
      </w:pPr>
    </w:p>
    <w:p w14:paraId="143C6110" w14:textId="77777777" w:rsidR="00BA1BFE" w:rsidRPr="006A44C6" w:rsidRDefault="00BA1BFE" w:rsidP="006A44C6">
      <w:pPr>
        <w:tabs>
          <w:tab w:val="right" w:leader="dot" w:pos="9356"/>
        </w:tabs>
        <w:rPr>
          <w:szCs w:val="26"/>
        </w:rPr>
      </w:pPr>
    </w:p>
    <w:p w14:paraId="6B6456A9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035D85E9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35E70081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7A0B2BED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19A125DA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5635CE52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1D01E97B" w14:textId="245B996B" w:rsidR="001A0E6C" w:rsidRDefault="001A0E6C" w:rsidP="00ED5717">
      <w:pPr>
        <w:spacing w:after="160" w:line="259" w:lineRule="auto"/>
        <w:ind w:firstLine="0"/>
        <w:jc w:val="left"/>
        <w:rPr>
          <w:rFonts w:eastAsiaTheme="majorEastAsia"/>
          <w:b/>
          <w:bCs/>
          <w:sz w:val="32"/>
          <w:szCs w:val="32"/>
          <w:lang w:val="vi-VN"/>
        </w:rPr>
      </w:pPr>
    </w:p>
    <w:p w14:paraId="0E815116" w14:textId="14C0FA78" w:rsidR="006A44C6" w:rsidRPr="00181825" w:rsidRDefault="006A44C6" w:rsidP="000342F9">
      <w:pPr>
        <w:pStyle w:val="u1"/>
        <w:rPr>
          <w:bCs/>
          <w:iCs/>
          <w:sz w:val="26"/>
          <w:szCs w:val="26"/>
          <w:lang w:val="vi-VN"/>
        </w:rPr>
      </w:pPr>
      <w:bookmarkStart w:id="10" w:name="_Toc199372359"/>
      <w:bookmarkStart w:id="11" w:name="_Toc205667233"/>
      <w:r w:rsidRPr="00181825">
        <w:rPr>
          <w:rFonts w:cs="Times New Roman"/>
          <w:bCs/>
          <w:lang w:val="vi-VN"/>
        </w:rPr>
        <w:t xml:space="preserve">CHƯƠNG 1. </w:t>
      </w:r>
      <w:bookmarkEnd w:id="10"/>
      <w:r w:rsidR="00863520">
        <w:rPr>
          <w:rFonts w:cs="Times New Roman"/>
          <w:bCs/>
          <w:lang w:val="vi-VN"/>
        </w:rPr>
        <w:t>TỔNG QUAN VỀ CƠ SỞ THỰC THẬP</w:t>
      </w:r>
      <w:bookmarkEnd w:id="11"/>
    </w:p>
    <w:p w14:paraId="08229925" w14:textId="41497E53" w:rsidR="00773C47" w:rsidRPr="00133FB0" w:rsidRDefault="006A44C6" w:rsidP="00133FB0">
      <w:pPr>
        <w:pStyle w:val="u2"/>
      </w:pPr>
      <w:bookmarkStart w:id="12" w:name="_Toc205667234"/>
      <w:r w:rsidRPr="006A44C6">
        <w:rPr>
          <w:lang w:val="vi-VN"/>
        </w:rPr>
        <w:t>1.1. Giới thiệu tổng quan</w:t>
      </w:r>
      <w:bookmarkEnd w:id="12"/>
    </w:p>
    <w:p w14:paraId="14896C1A" w14:textId="77777777" w:rsidR="006A44C6" w:rsidRPr="006A44C6" w:rsidRDefault="006A44C6" w:rsidP="00ED5717">
      <w:pPr>
        <w:pStyle w:val="u2"/>
        <w:rPr>
          <w:lang w:val="vi-VN"/>
        </w:rPr>
      </w:pPr>
      <w:bookmarkStart w:id="13" w:name="_Toc205667235"/>
      <w:r w:rsidRPr="006A44C6">
        <w:rPr>
          <w:lang w:val="vi-VN"/>
        </w:rPr>
        <w:t>1.2. Cơ cấu tổ chức</w:t>
      </w:r>
      <w:bookmarkEnd w:id="13"/>
    </w:p>
    <w:p w14:paraId="485D6151" w14:textId="754AB149" w:rsidR="000342F9" w:rsidRPr="000342F9" w:rsidRDefault="000342F9" w:rsidP="000342F9">
      <w:pPr>
        <w:pStyle w:val="u3"/>
        <w:spacing w:line="360" w:lineRule="auto"/>
      </w:pPr>
      <w:bookmarkStart w:id="14" w:name="_Toc205667236"/>
      <w:r>
        <w:t>1</w:t>
      </w:r>
      <w:r>
        <w:rPr>
          <w:lang w:val="vi-VN"/>
        </w:rPr>
        <w:t>.</w:t>
      </w:r>
      <w:r w:rsidR="008C5601">
        <w:rPr>
          <w:lang w:val="vi-VN"/>
        </w:rPr>
        <w:t>2</w:t>
      </w:r>
      <w:r>
        <w:rPr>
          <w:lang w:val="vi-VN"/>
        </w:rPr>
        <w:t xml:space="preserve">.1. </w:t>
      </w:r>
      <w:r w:rsidRPr="000342F9">
        <w:t>Sơ đồ tổ chức</w:t>
      </w:r>
      <w:bookmarkEnd w:id="14"/>
    </w:p>
    <w:p w14:paraId="440B1423" w14:textId="095B6EBF" w:rsidR="000342F9" w:rsidRPr="000342F9" w:rsidRDefault="000342F9" w:rsidP="000342F9">
      <w:pPr>
        <w:pStyle w:val="u3"/>
        <w:spacing w:line="360" w:lineRule="auto"/>
      </w:pPr>
      <w:bookmarkStart w:id="15" w:name="_Toc205667237"/>
      <w:r>
        <w:rPr>
          <w:lang w:val="vi-VN"/>
        </w:rPr>
        <w:t>1.</w:t>
      </w:r>
      <w:r w:rsidR="008C5601">
        <w:rPr>
          <w:lang w:val="vi-VN"/>
        </w:rPr>
        <w:t>2</w:t>
      </w:r>
      <w:r>
        <w:rPr>
          <w:lang w:val="vi-VN"/>
        </w:rPr>
        <w:t xml:space="preserve">.2. </w:t>
      </w:r>
      <w:r w:rsidRPr="000342F9">
        <w:t>Mô tả các phòng ban chính và chức năng</w:t>
      </w:r>
      <w:bookmarkEnd w:id="15"/>
    </w:p>
    <w:p w14:paraId="5A8DE139" w14:textId="7DE5247D" w:rsidR="000342F9" w:rsidRDefault="000342F9" w:rsidP="000342F9">
      <w:pPr>
        <w:pStyle w:val="u3"/>
        <w:spacing w:line="360" w:lineRule="auto"/>
        <w:rPr>
          <w:lang w:val="vi-VN"/>
        </w:rPr>
      </w:pPr>
      <w:bookmarkStart w:id="16" w:name="_Toc205667238"/>
      <w:r>
        <w:t>1</w:t>
      </w:r>
      <w:r>
        <w:rPr>
          <w:lang w:val="vi-VN"/>
        </w:rPr>
        <w:t>.</w:t>
      </w:r>
      <w:r w:rsidR="00FD3BAA">
        <w:rPr>
          <w:lang w:val="vi-VN"/>
        </w:rPr>
        <w:t>2</w:t>
      </w:r>
      <w:r>
        <w:rPr>
          <w:lang w:val="vi-VN"/>
        </w:rPr>
        <w:t xml:space="preserve">.3. </w:t>
      </w:r>
      <w:r w:rsidRPr="000342F9">
        <w:t>Quy mô nhân sự và công nghệ/dịch vụ nổi bật</w:t>
      </w:r>
      <w:bookmarkEnd w:id="16"/>
    </w:p>
    <w:p w14:paraId="65231137" w14:textId="77777777" w:rsidR="00FD3BAA" w:rsidRPr="00FD3BAA" w:rsidRDefault="00FD3BAA" w:rsidP="00FD3BAA">
      <w:pPr>
        <w:rPr>
          <w:b/>
          <w:bCs/>
        </w:rPr>
      </w:pPr>
      <w:r w:rsidRPr="00FD3BAA">
        <w:rPr>
          <w:b/>
          <w:bCs/>
        </w:rPr>
        <w:t>Quy mô nhân sự:</w:t>
      </w:r>
    </w:p>
    <w:p w14:paraId="5D782E12" w14:textId="77777777" w:rsidR="006A44C6" w:rsidRPr="006A44C6" w:rsidRDefault="006A44C6" w:rsidP="00FD3BAA">
      <w:pPr>
        <w:pStyle w:val="u2"/>
        <w:rPr>
          <w:lang w:val="vi-VN"/>
        </w:rPr>
      </w:pPr>
      <w:bookmarkStart w:id="17" w:name="_Toc205667239"/>
      <w:r w:rsidRPr="006A44C6">
        <w:rPr>
          <w:lang w:val="vi-VN"/>
        </w:rPr>
        <w:t>1.3. Phòng ban thực tập và vị trí công việc</w:t>
      </w:r>
      <w:bookmarkEnd w:id="17"/>
    </w:p>
    <w:p w14:paraId="11086954" w14:textId="513EC239" w:rsidR="007E3E63" w:rsidRPr="007E3E63" w:rsidRDefault="007E3E63" w:rsidP="007E3E63">
      <w:pPr>
        <w:pStyle w:val="u3"/>
        <w:spacing w:line="360" w:lineRule="auto"/>
      </w:pPr>
      <w:bookmarkStart w:id="18" w:name="_Toc205667240"/>
      <w:r>
        <w:t>1</w:t>
      </w:r>
      <w:r>
        <w:rPr>
          <w:lang w:val="vi-VN"/>
        </w:rPr>
        <w:t xml:space="preserve">.3.1. </w:t>
      </w:r>
      <w:r w:rsidRPr="007E3E63">
        <w:t>Phòng ban tiếp nhận sinh viên</w:t>
      </w:r>
      <w:bookmarkEnd w:id="18"/>
    </w:p>
    <w:p w14:paraId="666EA7F0" w14:textId="43F1EBC8" w:rsidR="007E3E63" w:rsidRPr="007E3E63" w:rsidRDefault="007E3E63" w:rsidP="007E3E63">
      <w:pPr>
        <w:pStyle w:val="u3"/>
        <w:spacing w:line="360" w:lineRule="auto"/>
      </w:pPr>
      <w:bookmarkStart w:id="19" w:name="_Toc205667241"/>
      <w:r>
        <w:lastRenderedPageBreak/>
        <w:t>1</w:t>
      </w:r>
      <w:r>
        <w:rPr>
          <w:lang w:val="vi-VN"/>
        </w:rPr>
        <w:t xml:space="preserve">.3.2. </w:t>
      </w:r>
      <w:r w:rsidRPr="007E3E63">
        <w:t>Vị trí công việc thực tập</w:t>
      </w:r>
      <w:bookmarkEnd w:id="19"/>
    </w:p>
    <w:p w14:paraId="04756CEC" w14:textId="4624BAB6" w:rsidR="007E3E63" w:rsidRPr="007E3E63" w:rsidRDefault="007E3E63" w:rsidP="00773C47">
      <w:pPr>
        <w:pStyle w:val="u3"/>
        <w:spacing w:line="360" w:lineRule="auto"/>
      </w:pPr>
      <w:bookmarkStart w:id="20" w:name="_Toc205667242"/>
      <w:r>
        <w:t>1</w:t>
      </w:r>
      <w:r>
        <w:rPr>
          <w:lang w:val="vi-VN"/>
        </w:rPr>
        <w:t xml:space="preserve">.3.3. </w:t>
      </w:r>
      <w:r w:rsidRPr="007E3E63">
        <w:t>Công việc cụ thể</w:t>
      </w:r>
      <w:bookmarkEnd w:id="20"/>
    </w:p>
    <w:p w14:paraId="42E8D4DA" w14:textId="23913805" w:rsidR="00F8582E" w:rsidRPr="00773C47" w:rsidRDefault="00F8582E" w:rsidP="00133FB0">
      <w:pPr>
        <w:spacing w:after="160"/>
        <w:ind w:left="720" w:firstLine="0"/>
        <w:jc w:val="left"/>
        <w:rPr>
          <w:bCs/>
          <w:iCs/>
          <w:szCs w:val="26"/>
        </w:rPr>
      </w:pPr>
    </w:p>
    <w:p w14:paraId="793A8E20" w14:textId="7FBAAFBE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566B6725" w14:textId="77777777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7160EAA7" w14:textId="77777777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2E16FE4F" w14:textId="5B2795E5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4326D712" w14:textId="77777777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4415941F" w14:textId="0C1518AE" w:rsidR="00393E4D" w:rsidRDefault="00393E4D">
      <w:pPr>
        <w:spacing w:after="160" w:line="259" w:lineRule="auto"/>
        <w:jc w:val="left"/>
        <w:rPr>
          <w:rFonts w:eastAsiaTheme="majorEastAsia"/>
          <w:b/>
          <w:iCs/>
          <w:sz w:val="28"/>
          <w:szCs w:val="32"/>
          <w:lang w:val="vi-VN"/>
        </w:rPr>
      </w:pPr>
      <w:r>
        <w:rPr>
          <w:iCs/>
          <w:lang w:val="vi-VN"/>
        </w:rPr>
        <w:br w:type="page"/>
      </w:r>
    </w:p>
    <w:p w14:paraId="466F23ED" w14:textId="5E34F692" w:rsidR="00BA7A9C" w:rsidRPr="00600C78" w:rsidRDefault="00393E4D" w:rsidP="00600C78">
      <w:pPr>
        <w:pStyle w:val="u1"/>
        <w:rPr>
          <w:rFonts w:cs="Times New Roman"/>
          <w:iCs/>
        </w:rPr>
      </w:pPr>
      <w:bookmarkStart w:id="21" w:name="_Toc199372372"/>
      <w:bookmarkStart w:id="22" w:name="_Toc205667243"/>
      <w:r w:rsidRPr="00393E4D">
        <w:rPr>
          <w:rFonts w:cs="Times New Roman"/>
          <w:iCs/>
          <w:lang w:val="vi-VN"/>
        </w:rPr>
        <w:lastRenderedPageBreak/>
        <w:t xml:space="preserve">CHƯƠNG </w:t>
      </w:r>
      <w:r w:rsidRPr="006F2883">
        <w:rPr>
          <w:rFonts w:cs="Times New Roman"/>
          <w:iCs/>
          <w:lang w:val="vi-VN"/>
        </w:rPr>
        <w:t>2</w:t>
      </w:r>
      <w:r w:rsidRPr="00393E4D">
        <w:rPr>
          <w:rFonts w:cs="Times New Roman"/>
          <w:iCs/>
          <w:lang w:val="vi-VN"/>
        </w:rPr>
        <w:t xml:space="preserve">. </w:t>
      </w:r>
      <w:bookmarkEnd w:id="21"/>
      <w:r w:rsidR="00CC123D" w:rsidRPr="00CC123D">
        <w:rPr>
          <w:rFonts w:cs="Times New Roman"/>
          <w:iCs/>
          <w:lang w:val="vi-VN"/>
        </w:rPr>
        <w:t>NỘI DUNG THỰC TẬP</w:t>
      </w:r>
      <w:bookmarkEnd w:id="22"/>
    </w:p>
    <w:p w14:paraId="5AE4F518" w14:textId="37655B5F" w:rsidR="00CC123D" w:rsidRDefault="00CC123D" w:rsidP="008C5601">
      <w:pPr>
        <w:pStyle w:val="u2"/>
        <w:rPr>
          <w:lang w:val="vi-VN"/>
        </w:rPr>
      </w:pPr>
      <w:bookmarkStart w:id="23" w:name="_Toc205667244"/>
      <w:r w:rsidRPr="00CC123D">
        <w:t>2.1. Mô tả công việc thực tập</w:t>
      </w:r>
      <w:bookmarkEnd w:id="23"/>
    </w:p>
    <w:p w14:paraId="5DF9DDF2" w14:textId="77777777" w:rsidR="00CC123D" w:rsidRDefault="00CC123D" w:rsidP="008C5601">
      <w:pPr>
        <w:pStyle w:val="u2"/>
        <w:rPr>
          <w:lang w:val="vi-VN"/>
        </w:rPr>
      </w:pPr>
      <w:bookmarkStart w:id="24" w:name="_Toc205667245"/>
      <w:r w:rsidRPr="00CC123D">
        <w:t>2.2. Công việc thực tập</w:t>
      </w:r>
      <w:bookmarkEnd w:id="24"/>
    </w:p>
    <w:p w14:paraId="23730886" w14:textId="77777777" w:rsidR="00600C78" w:rsidRDefault="00CC123D" w:rsidP="008C5601">
      <w:pPr>
        <w:pStyle w:val="u2"/>
        <w:rPr>
          <w:lang w:val="vi-VN"/>
        </w:rPr>
      </w:pPr>
      <w:bookmarkStart w:id="25" w:name="_Toc205667246"/>
      <w:r w:rsidRPr="00CC123D">
        <w:t>2.3. Chi tiết nhật ký thực tập</w:t>
      </w:r>
      <w:bookmarkEnd w:id="25"/>
    </w:p>
    <w:p w14:paraId="31B402F3" w14:textId="2CDE5EC9" w:rsidR="00743745" w:rsidRPr="00ED5717" w:rsidRDefault="00743745" w:rsidP="00ED5717">
      <w:pPr>
        <w:pStyle w:val="Chuthich"/>
        <w:rPr>
          <w:b/>
          <w:bCs/>
          <w:sz w:val="40"/>
          <w:szCs w:val="40"/>
          <w:lang w:val="vi-VN"/>
        </w:rPr>
      </w:pPr>
    </w:p>
    <w:p w14:paraId="6BEA62BC" w14:textId="77777777" w:rsidR="00743745" w:rsidRDefault="00743745" w:rsidP="00743745">
      <w:pPr>
        <w:ind w:firstLine="0"/>
        <w:rPr>
          <w:b/>
          <w:bCs/>
          <w:sz w:val="40"/>
          <w:szCs w:val="40"/>
          <w:lang w:val="vi-VN"/>
        </w:rPr>
      </w:pPr>
    </w:p>
    <w:p w14:paraId="2CF70254" w14:textId="77777777" w:rsidR="00743745" w:rsidRDefault="00743745" w:rsidP="00743745">
      <w:pPr>
        <w:ind w:firstLine="0"/>
        <w:rPr>
          <w:szCs w:val="26"/>
          <w:lang w:val="vi-VN"/>
        </w:rPr>
      </w:pPr>
    </w:p>
    <w:p w14:paraId="347A269C" w14:textId="77777777" w:rsidR="00743745" w:rsidRDefault="00743745" w:rsidP="00743745">
      <w:pPr>
        <w:ind w:firstLine="0"/>
        <w:rPr>
          <w:szCs w:val="26"/>
        </w:rPr>
      </w:pPr>
    </w:p>
    <w:p w14:paraId="60B4C552" w14:textId="77777777" w:rsidR="00133FB0" w:rsidRDefault="00133FB0" w:rsidP="00743745">
      <w:pPr>
        <w:ind w:firstLine="0"/>
        <w:rPr>
          <w:szCs w:val="26"/>
        </w:rPr>
      </w:pPr>
    </w:p>
    <w:p w14:paraId="78C7401E" w14:textId="77777777" w:rsidR="00133FB0" w:rsidRDefault="00133FB0" w:rsidP="00743745">
      <w:pPr>
        <w:ind w:firstLine="0"/>
        <w:rPr>
          <w:szCs w:val="26"/>
        </w:rPr>
      </w:pPr>
    </w:p>
    <w:p w14:paraId="35733729" w14:textId="77777777" w:rsidR="00133FB0" w:rsidRDefault="00133FB0" w:rsidP="00743745">
      <w:pPr>
        <w:ind w:firstLine="0"/>
        <w:rPr>
          <w:szCs w:val="26"/>
        </w:rPr>
      </w:pPr>
    </w:p>
    <w:p w14:paraId="542A8394" w14:textId="77777777" w:rsidR="00133FB0" w:rsidRDefault="00133FB0" w:rsidP="00743745">
      <w:pPr>
        <w:ind w:firstLine="0"/>
        <w:rPr>
          <w:szCs w:val="26"/>
        </w:rPr>
      </w:pPr>
    </w:p>
    <w:p w14:paraId="602D4466" w14:textId="77777777" w:rsidR="00133FB0" w:rsidRDefault="00133FB0" w:rsidP="00743745">
      <w:pPr>
        <w:ind w:firstLine="0"/>
        <w:rPr>
          <w:szCs w:val="26"/>
        </w:rPr>
      </w:pPr>
    </w:p>
    <w:p w14:paraId="504831CA" w14:textId="77777777" w:rsidR="00133FB0" w:rsidRDefault="00133FB0" w:rsidP="00743745">
      <w:pPr>
        <w:ind w:firstLine="0"/>
        <w:rPr>
          <w:szCs w:val="26"/>
        </w:rPr>
      </w:pPr>
    </w:p>
    <w:p w14:paraId="438E5FE1" w14:textId="77777777" w:rsidR="00133FB0" w:rsidRDefault="00133FB0" w:rsidP="00743745">
      <w:pPr>
        <w:ind w:firstLine="0"/>
        <w:rPr>
          <w:szCs w:val="26"/>
        </w:rPr>
      </w:pPr>
    </w:p>
    <w:p w14:paraId="6DC134F3" w14:textId="77777777" w:rsidR="00133FB0" w:rsidRDefault="00133FB0" w:rsidP="00743745">
      <w:pPr>
        <w:ind w:firstLine="0"/>
        <w:rPr>
          <w:szCs w:val="26"/>
        </w:rPr>
      </w:pPr>
    </w:p>
    <w:p w14:paraId="6DA55946" w14:textId="77777777" w:rsidR="00133FB0" w:rsidRDefault="00133FB0" w:rsidP="00743745">
      <w:pPr>
        <w:ind w:firstLine="0"/>
        <w:rPr>
          <w:szCs w:val="26"/>
        </w:rPr>
      </w:pPr>
    </w:p>
    <w:p w14:paraId="7D14616E" w14:textId="77777777" w:rsidR="00133FB0" w:rsidRDefault="00133FB0" w:rsidP="00743745">
      <w:pPr>
        <w:ind w:firstLine="0"/>
        <w:rPr>
          <w:szCs w:val="26"/>
        </w:rPr>
      </w:pPr>
    </w:p>
    <w:p w14:paraId="72DFE83F" w14:textId="77777777" w:rsidR="00133FB0" w:rsidRDefault="00133FB0" w:rsidP="00743745">
      <w:pPr>
        <w:ind w:firstLine="0"/>
        <w:rPr>
          <w:szCs w:val="26"/>
        </w:rPr>
      </w:pPr>
    </w:p>
    <w:p w14:paraId="5D0A3095" w14:textId="77777777" w:rsidR="00133FB0" w:rsidRDefault="00133FB0" w:rsidP="00743745">
      <w:pPr>
        <w:ind w:firstLine="0"/>
        <w:rPr>
          <w:szCs w:val="26"/>
        </w:rPr>
      </w:pPr>
    </w:p>
    <w:p w14:paraId="16A8F022" w14:textId="77777777" w:rsidR="00133FB0" w:rsidRDefault="00133FB0" w:rsidP="00743745">
      <w:pPr>
        <w:ind w:firstLine="0"/>
        <w:rPr>
          <w:szCs w:val="26"/>
        </w:rPr>
      </w:pPr>
    </w:p>
    <w:p w14:paraId="2A2673D8" w14:textId="77777777" w:rsidR="00133FB0" w:rsidRDefault="00133FB0" w:rsidP="00743745">
      <w:pPr>
        <w:ind w:firstLine="0"/>
        <w:rPr>
          <w:szCs w:val="26"/>
        </w:rPr>
      </w:pPr>
    </w:p>
    <w:p w14:paraId="741F02B8" w14:textId="77777777" w:rsidR="00133FB0" w:rsidRPr="00133FB0" w:rsidRDefault="00133FB0" w:rsidP="00743745">
      <w:pPr>
        <w:ind w:firstLine="0"/>
        <w:rPr>
          <w:szCs w:val="26"/>
        </w:rPr>
      </w:pPr>
    </w:p>
    <w:p w14:paraId="24D336E6" w14:textId="77777777" w:rsidR="00ED5717" w:rsidRPr="00743745" w:rsidRDefault="00ED5717" w:rsidP="00743745">
      <w:pPr>
        <w:ind w:firstLine="0"/>
        <w:rPr>
          <w:szCs w:val="26"/>
          <w:lang w:val="vi-VN"/>
        </w:rPr>
      </w:pPr>
    </w:p>
    <w:p w14:paraId="1F76BD30" w14:textId="3197E609" w:rsidR="00CA13B9" w:rsidRDefault="00393E4D" w:rsidP="002E4E19">
      <w:pPr>
        <w:pStyle w:val="ThngthngWeb"/>
        <w:spacing w:line="360" w:lineRule="auto"/>
        <w:jc w:val="center"/>
        <w:outlineLvl w:val="0"/>
        <w:rPr>
          <w:b/>
          <w:bCs/>
          <w:sz w:val="28"/>
          <w:szCs w:val="28"/>
          <w:lang w:val="vi-VN"/>
        </w:rPr>
      </w:pPr>
      <w:bookmarkStart w:id="26" w:name="_Toc199372384"/>
      <w:bookmarkStart w:id="27" w:name="_Toc205667247"/>
      <w:r w:rsidRPr="00D5565F">
        <w:rPr>
          <w:b/>
          <w:bCs/>
          <w:sz w:val="28"/>
          <w:szCs w:val="28"/>
          <w:lang w:val="vi-VN"/>
        </w:rPr>
        <w:lastRenderedPageBreak/>
        <w:t xml:space="preserve">CHƯƠNG 3. </w:t>
      </w:r>
      <w:bookmarkEnd w:id="26"/>
      <w:r w:rsidR="00B86416" w:rsidRPr="00B86416">
        <w:rPr>
          <w:b/>
          <w:bCs/>
          <w:sz w:val="28"/>
          <w:szCs w:val="28"/>
          <w:lang w:val="vi-VN"/>
        </w:rPr>
        <w:t>KẾT QUẢ THỰC TẬP</w:t>
      </w:r>
      <w:bookmarkEnd w:id="27"/>
    </w:p>
    <w:p w14:paraId="0079494A" w14:textId="77777777" w:rsidR="002E4E19" w:rsidRPr="002E4E19" w:rsidRDefault="002E4E19" w:rsidP="002E4E19">
      <w:pPr>
        <w:pStyle w:val="u2"/>
      </w:pPr>
      <w:bookmarkStart w:id="28" w:name="_Toc205667248"/>
      <w:r w:rsidRPr="002E4E19">
        <w:t>3.1. Tóm tắt toàn bộ nội dung đã thực hiện</w:t>
      </w:r>
      <w:bookmarkEnd w:id="28"/>
    </w:p>
    <w:p w14:paraId="07FB06F2" w14:textId="77777777" w:rsidR="002E4E19" w:rsidRPr="002E4E19" w:rsidRDefault="002E4E19" w:rsidP="002E4E19">
      <w:pPr>
        <w:pStyle w:val="u2"/>
      </w:pPr>
      <w:bookmarkStart w:id="29" w:name="_Toc205667249"/>
      <w:r w:rsidRPr="002E4E19">
        <w:t>3.2. Sản phẩm/dự án thực tế tham gia</w:t>
      </w:r>
      <w:bookmarkEnd w:id="29"/>
    </w:p>
    <w:p w14:paraId="104D3330" w14:textId="77777777" w:rsidR="00572C29" w:rsidRPr="00572C29" w:rsidRDefault="00572C29" w:rsidP="00572C29">
      <w:pPr>
        <w:pStyle w:val="u2"/>
      </w:pPr>
      <w:bookmarkStart w:id="30" w:name="_Toc205667250"/>
      <w:r w:rsidRPr="00572C29">
        <w:t>3.3. Kỹ năng đã rèn luyện được</w:t>
      </w:r>
      <w:bookmarkEnd w:id="30"/>
    </w:p>
    <w:p w14:paraId="7CB1646B" w14:textId="77777777" w:rsidR="00572C29" w:rsidRPr="00572C29" w:rsidRDefault="00572C29" w:rsidP="00572C29">
      <w:pPr>
        <w:pStyle w:val="Nidung"/>
        <w:rPr>
          <w:b/>
          <w:bCs/>
        </w:rPr>
      </w:pPr>
      <w:r w:rsidRPr="00572C29">
        <w:rPr>
          <w:b/>
          <w:bCs/>
        </w:rPr>
        <w:t>Kỹ thuật:</w:t>
      </w:r>
    </w:p>
    <w:p w14:paraId="3C664E9D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Sử dụng thành thạo ReactJS, TailwindCSS, JavaScript.</w:t>
      </w:r>
    </w:p>
    <w:p w14:paraId="3BE2ACAF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Gọi và xử lý API (dự án Weather App).</w:t>
      </w:r>
    </w:p>
    <w:p w14:paraId="020792A4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Tổ chức cấu trúc giao diện bằng component hóa.</w:t>
      </w:r>
    </w:p>
    <w:p w14:paraId="7791419E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Làm việc với Git, phân nhánh, merge và quản lý mã nguồn.</w:t>
      </w:r>
    </w:p>
    <w:p w14:paraId="1A8F3267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Responsive cho nhiều kích cỡ màn hình và cải thiện UI/UX.</w:t>
      </w:r>
    </w:p>
    <w:p w14:paraId="028D6879" w14:textId="77777777" w:rsidR="00572C29" w:rsidRPr="00572C29" w:rsidRDefault="00572C29" w:rsidP="00572C29">
      <w:pPr>
        <w:pStyle w:val="Nidung"/>
        <w:rPr>
          <w:b/>
          <w:bCs/>
        </w:rPr>
      </w:pPr>
      <w:r w:rsidRPr="00572C29">
        <w:rPr>
          <w:b/>
          <w:bCs/>
        </w:rPr>
        <w:t>Kỹ năng mềm:</w:t>
      </w:r>
    </w:p>
    <w:p w14:paraId="05ED8F46" w14:textId="7777777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Làm việc nhóm hiệu quả qua GitHub.</w:t>
      </w:r>
    </w:p>
    <w:p w14:paraId="059E3572" w14:textId="7777777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Tự học công nghệ mới nhanh chóng và chủ động.</w:t>
      </w:r>
    </w:p>
    <w:p w14:paraId="217505B0" w14:textId="7777777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Trình bày rõ ràng trong slide và báo cáo.</w:t>
      </w:r>
    </w:p>
    <w:p w14:paraId="2AF2ADC9" w14:textId="5FC8EBF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Quản lý thời gian và lập kế hoạch công việc cá nhân hợp lý.</w:t>
      </w:r>
    </w:p>
    <w:p w14:paraId="1D47136F" w14:textId="2756CE61" w:rsidR="00572C29" w:rsidRPr="00572C29" w:rsidRDefault="00572C29" w:rsidP="00133FB0">
      <w:pPr>
        <w:pStyle w:val="u2"/>
      </w:pPr>
      <w:bookmarkStart w:id="31" w:name="_Toc205667251"/>
      <w:r w:rsidRPr="00572C29">
        <w:t>3.4. Đề xuất cải thiện/đóng góp ý kiến cho doanh nghiệp</w:t>
      </w:r>
      <w:bookmarkEnd w:id="31"/>
    </w:p>
    <w:p w14:paraId="4AC155FA" w14:textId="77777777" w:rsidR="00572C29" w:rsidRPr="00572C29" w:rsidRDefault="00572C29" w:rsidP="00572C29">
      <w:pPr>
        <w:pStyle w:val="u2"/>
      </w:pPr>
      <w:bookmarkStart w:id="32" w:name="_Toc205667252"/>
      <w:r w:rsidRPr="00572C29">
        <w:t>3.5. Tự đánh giá hiệu quả thực tập</w:t>
      </w:r>
      <w:bookmarkEnd w:id="32"/>
    </w:p>
    <w:p w14:paraId="76F14FA6" w14:textId="0E401111" w:rsidR="00233AC1" w:rsidRPr="00233AC1" w:rsidRDefault="00971D99" w:rsidP="00233AC1">
      <w:pPr>
        <w:spacing w:after="160" w:line="259" w:lineRule="auto"/>
        <w:jc w:val="left"/>
        <w:rPr>
          <w:bCs/>
          <w:szCs w:val="28"/>
          <w:lang w:val="vi-VN"/>
        </w:rPr>
      </w:pPr>
      <w:bookmarkStart w:id="33" w:name="_Toc199372393"/>
      <w:r>
        <w:rPr>
          <w:bCs/>
          <w:szCs w:val="28"/>
          <w:lang w:val="vi-VN"/>
        </w:rPr>
        <w:br w:type="page"/>
      </w:r>
    </w:p>
    <w:p w14:paraId="165956F2" w14:textId="3CCDFE2C" w:rsidR="00CA13B9" w:rsidRDefault="00971D99" w:rsidP="00233AC1">
      <w:pPr>
        <w:pStyle w:val="u1"/>
        <w:rPr>
          <w:rFonts w:cs="Times New Roman"/>
          <w:bCs/>
          <w:szCs w:val="28"/>
          <w:lang w:val="vi-VN"/>
        </w:rPr>
      </w:pPr>
      <w:bookmarkStart w:id="34" w:name="_Toc205667253"/>
      <w:bookmarkEnd w:id="33"/>
      <w:r w:rsidRPr="00D44BD4">
        <w:rPr>
          <w:rFonts w:cs="Times New Roman"/>
          <w:bCs/>
          <w:szCs w:val="28"/>
          <w:lang w:val="vi-VN"/>
        </w:rPr>
        <w:lastRenderedPageBreak/>
        <w:t>KẾT LUẬN</w:t>
      </w:r>
      <w:bookmarkEnd w:id="34"/>
    </w:p>
    <w:p w14:paraId="70966582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  <w:bookmarkStart w:id="35" w:name="_Toc199372400"/>
      <w:bookmarkStart w:id="36" w:name="_Toc205667254"/>
    </w:p>
    <w:p w14:paraId="0F76A4DF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68FFA90E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7454D3DB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27B7AABC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2A1E6039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3825FDD5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03A9723A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26C858F7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61CCD356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38EA136F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7F99EF9A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7852F01A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337916F3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05FD6376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1B2F3157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070D92A3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7617E281" w14:textId="77777777" w:rsidR="00133FB0" w:rsidRDefault="00133FB0" w:rsidP="00D852E2">
      <w:pPr>
        <w:pStyle w:val="u1"/>
        <w:rPr>
          <w:rFonts w:cs="Times New Roman"/>
          <w:bCs/>
          <w:szCs w:val="28"/>
        </w:rPr>
      </w:pPr>
    </w:p>
    <w:p w14:paraId="7B76AEC2" w14:textId="45BEB9B8" w:rsidR="00CA13B9" w:rsidRDefault="00902504" w:rsidP="00D852E2">
      <w:pPr>
        <w:pStyle w:val="u1"/>
        <w:rPr>
          <w:rFonts w:cs="Times New Roman"/>
          <w:bCs/>
          <w:szCs w:val="28"/>
        </w:rPr>
      </w:pPr>
      <w:r w:rsidRPr="00902504">
        <w:rPr>
          <w:rFonts w:cs="Times New Roman"/>
          <w:bCs/>
          <w:szCs w:val="28"/>
          <w:lang w:val="vi-VN"/>
        </w:rPr>
        <w:lastRenderedPageBreak/>
        <w:t>TÀI LIỆU THAM KHẢO</w:t>
      </w:r>
      <w:bookmarkEnd w:id="35"/>
      <w:bookmarkEnd w:id="36"/>
    </w:p>
    <w:p w14:paraId="25056052" w14:textId="77777777" w:rsidR="00D44BD4" w:rsidRDefault="00D44BD4" w:rsidP="00133FB0">
      <w:pPr>
        <w:rPr>
          <w:szCs w:val="26"/>
          <w:lang w:val="vi-VN"/>
        </w:rPr>
      </w:pPr>
      <w:r>
        <w:rPr>
          <w:szCs w:val="26"/>
          <w:lang w:val="vi-VN"/>
        </w:rPr>
        <w:br w:type="page"/>
      </w:r>
    </w:p>
    <w:p w14:paraId="0A72ECC2" w14:textId="5016B640" w:rsidR="00BF3E83" w:rsidRPr="00BF3E83" w:rsidRDefault="00BF3E83" w:rsidP="00681C7C">
      <w:pPr>
        <w:pStyle w:val="u1"/>
        <w:rPr>
          <w:b w:val="0"/>
          <w:bCs/>
          <w:szCs w:val="28"/>
        </w:rPr>
      </w:pPr>
      <w:bookmarkStart w:id="37" w:name="_Toc205667255"/>
      <w:r w:rsidRPr="00BF3E83">
        <w:rPr>
          <w:bCs/>
          <w:szCs w:val="28"/>
        </w:rPr>
        <w:lastRenderedPageBreak/>
        <w:t>PHỤ LỤC</w:t>
      </w:r>
      <w:bookmarkEnd w:id="37"/>
    </w:p>
    <w:p w14:paraId="7774217E" w14:textId="77777777" w:rsidR="00D527ED" w:rsidRPr="00D527ED" w:rsidRDefault="00D527ED" w:rsidP="00743745">
      <w:pPr>
        <w:pStyle w:val="ThngthngWeb"/>
        <w:ind w:firstLine="0"/>
        <w:rPr>
          <w:color w:val="4472C4" w:themeColor="accent1"/>
          <w:szCs w:val="26"/>
          <w:lang w:val="vi"/>
        </w:rPr>
      </w:pPr>
    </w:p>
    <w:p w14:paraId="252F5BF2" w14:textId="77777777" w:rsidR="00743745" w:rsidRPr="00743745" w:rsidRDefault="00743745" w:rsidP="00743745">
      <w:pPr>
        <w:pStyle w:val="ThngthngWeb"/>
        <w:ind w:firstLine="0"/>
        <w:rPr>
          <w:b/>
          <w:bCs/>
          <w:szCs w:val="26"/>
          <w:lang w:val="vi"/>
        </w:rPr>
      </w:pPr>
    </w:p>
    <w:p w14:paraId="6603B5CD" w14:textId="77777777" w:rsidR="00B16A79" w:rsidRPr="00DF44A4" w:rsidRDefault="00B16A79" w:rsidP="00535352">
      <w:pPr>
        <w:tabs>
          <w:tab w:val="right" w:leader="dot" w:pos="9356"/>
        </w:tabs>
        <w:ind w:left="360"/>
        <w:rPr>
          <w:szCs w:val="26"/>
          <w:lang w:val="vi"/>
        </w:rPr>
      </w:pPr>
    </w:p>
    <w:p w14:paraId="376259AE" w14:textId="77777777" w:rsidR="00535352" w:rsidRPr="00DF44A4" w:rsidRDefault="00535352" w:rsidP="00F8582E">
      <w:pPr>
        <w:tabs>
          <w:tab w:val="right" w:leader="dot" w:pos="9356"/>
        </w:tabs>
        <w:ind w:left="360"/>
        <w:rPr>
          <w:szCs w:val="26"/>
          <w:lang w:val="vi"/>
        </w:rPr>
      </w:pPr>
    </w:p>
    <w:p w14:paraId="53174ABE" w14:textId="77777777" w:rsidR="00F8582E" w:rsidRDefault="00F8582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1DA94921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4A39AFE3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5D5A33FA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66CE88A8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0338A500" w14:textId="77777777" w:rsidR="00070EDE" w:rsidRDefault="00070EDE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5FCFEF58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60CC35F0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0AB097EC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0DCD874A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4726B7B2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53CEED4A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68DCEDFE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53950956" w14:textId="77777777" w:rsidR="00133FB0" w:rsidRP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43C9E2D1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6B47C9A2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2EA3EC57" w14:textId="34957913" w:rsidR="00070EDE" w:rsidRDefault="00681C7C" w:rsidP="00681C7C">
      <w:pPr>
        <w:pStyle w:val="u1"/>
        <w:rPr>
          <w:lang w:val="vi-VN"/>
        </w:rPr>
      </w:pPr>
      <w:bookmarkStart w:id="38" w:name="_Toc205667256"/>
      <w:r w:rsidRPr="00681C7C">
        <w:rPr>
          <w:lang w:val="vi-VN"/>
        </w:rPr>
        <w:lastRenderedPageBreak/>
        <w:t>NHẬN XÉT THỰC TẬP</w:t>
      </w:r>
      <w:bookmarkEnd w:id="38"/>
    </w:p>
    <w:p w14:paraId="692E7879" w14:textId="77777777" w:rsidR="00681C7C" w:rsidRPr="00681C7C" w:rsidRDefault="00681C7C" w:rsidP="00681C7C">
      <w:pPr>
        <w:rPr>
          <w:lang w:val="vi-VN"/>
        </w:rPr>
      </w:pPr>
    </w:p>
    <w:p w14:paraId="33CFBC41" w14:textId="0C562268" w:rsidR="00681C7C" w:rsidRDefault="00681C7C" w:rsidP="00681C7C">
      <w:pPr>
        <w:rPr>
          <w:noProof/>
        </w:rPr>
      </w:pPr>
    </w:p>
    <w:p w14:paraId="4CBFC335" w14:textId="77777777" w:rsidR="00133FB0" w:rsidRDefault="00133FB0" w:rsidP="00681C7C">
      <w:pPr>
        <w:rPr>
          <w:noProof/>
        </w:rPr>
      </w:pPr>
    </w:p>
    <w:p w14:paraId="0370CD85" w14:textId="77777777" w:rsidR="00133FB0" w:rsidRDefault="00133FB0" w:rsidP="00681C7C">
      <w:pPr>
        <w:rPr>
          <w:noProof/>
        </w:rPr>
      </w:pPr>
    </w:p>
    <w:p w14:paraId="1F0333E6" w14:textId="77777777" w:rsidR="00133FB0" w:rsidRDefault="00133FB0" w:rsidP="00681C7C">
      <w:pPr>
        <w:rPr>
          <w:noProof/>
        </w:rPr>
      </w:pPr>
    </w:p>
    <w:p w14:paraId="0F077C61" w14:textId="77777777" w:rsidR="00133FB0" w:rsidRDefault="00133FB0" w:rsidP="00681C7C">
      <w:pPr>
        <w:rPr>
          <w:noProof/>
        </w:rPr>
      </w:pPr>
    </w:p>
    <w:p w14:paraId="1593AEB9" w14:textId="77777777" w:rsidR="00133FB0" w:rsidRDefault="00133FB0" w:rsidP="00681C7C">
      <w:pPr>
        <w:rPr>
          <w:noProof/>
        </w:rPr>
      </w:pPr>
    </w:p>
    <w:p w14:paraId="1798F89F" w14:textId="77777777" w:rsidR="00133FB0" w:rsidRDefault="00133FB0" w:rsidP="00681C7C">
      <w:pPr>
        <w:rPr>
          <w:noProof/>
        </w:rPr>
      </w:pPr>
    </w:p>
    <w:p w14:paraId="3D40E9A4" w14:textId="77777777" w:rsidR="00133FB0" w:rsidRDefault="00133FB0" w:rsidP="00681C7C">
      <w:pPr>
        <w:rPr>
          <w:noProof/>
        </w:rPr>
      </w:pPr>
    </w:p>
    <w:p w14:paraId="5B6A2502" w14:textId="77777777" w:rsidR="00133FB0" w:rsidRDefault="00133FB0" w:rsidP="00681C7C">
      <w:pPr>
        <w:rPr>
          <w:noProof/>
        </w:rPr>
      </w:pPr>
    </w:p>
    <w:p w14:paraId="34364BC8" w14:textId="77777777" w:rsidR="00133FB0" w:rsidRDefault="00133FB0" w:rsidP="00681C7C">
      <w:pPr>
        <w:rPr>
          <w:noProof/>
        </w:rPr>
      </w:pPr>
    </w:p>
    <w:p w14:paraId="394FEC1F" w14:textId="77777777" w:rsidR="00133FB0" w:rsidRDefault="00133FB0" w:rsidP="00681C7C">
      <w:pPr>
        <w:rPr>
          <w:noProof/>
        </w:rPr>
      </w:pPr>
    </w:p>
    <w:p w14:paraId="1C9B3FBA" w14:textId="77777777" w:rsidR="00133FB0" w:rsidRDefault="00133FB0" w:rsidP="00681C7C">
      <w:pPr>
        <w:rPr>
          <w:noProof/>
        </w:rPr>
      </w:pPr>
    </w:p>
    <w:p w14:paraId="25830EC2" w14:textId="77777777" w:rsidR="00133FB0" w:rsidRDefault="00133FB0" w:rsidP="00681C7C">
      <w:pPr>
        <w:rPr>
          <w:noProof/>
        </w:rPr>
      </w:pPr>
    </w:p>
    <w:p w14:paraId="2F3281F7" w14:textId="77777777" w:rsidR="00133FB0" w:rsidRDefault="00133FB0" w:rsidP="00681C7C">
      <w:pPr>
        <w:rPr>
          <w:noProof/>
        </w:rPr>
      </w:pPr>
    </w:p>
    <w:p w14:paraId="7AE21471" w14:textId="77777777" w:rsidR="00133FB0" w:rsidRDefault="00133FB0" w:rsidP="00681C7C">
      <w:pPr>
        <w:rPr>
          <w:noProof/>
        </w:rPr>
      </w:pPr>
    </w:p>
    <w:p w14:paraId="7D990509" w14:textId="77777777" w:rsidR="00133FB0" w:rsidRDefault="00133FB0" w:rsidP="00681C7C">
      <w:pPr>
        <w:rPr>
          <w:noProof/>
        </w:rPr>
      </w:pPr>
    </w:p>
    <w:p w14:paraId="70F003DB" w14:textId="77777777" w:rsidR="00133FB0" w:rsidRDefault="00133FB0" w:rsidP="00681C7C">
      <w:pPr>
        <w:rPr>
          <w:noProof/>
        </w:rPr>
      </w:pPr>
    </w:p>
    <w:p w14:paraId="4CE43DA1" w14:textId="77777777" w:rsidR="00133FB0" w:rsidRDefault="00133FB0" w:rsidP="00681C7C">
      <w:pPr>
        <w:rPr>
          <w:noProof/>
        </w:rPr>
      </w:pPr>
    </w:p>
    <w:p w14:paraId="70CFE40B" w14:textId="77777777" w:rsidR="00133FB0" w:rsidRDefault="00133FB0" w:rsidP="00681C7C">
      <w:pPr>
        <w:rPr>
          <w:noProof/>
        </w:rPr>
      </w:pPr>
    </w:p>
    <w:p w14:paraId="2703912E" w14:textId="77777777" w:rsidR="00133FB0" w:rsidRDefault="00133FB0" w:rsidP="00681C7C">
      <w:pPr>
        <w:rPr>
          <w:noProof/>
        </w:rPr>
      </w:pPr>
    </w:p>
    <w:p w14:paraId="03FF4B97" w14:textId="77777777" w:rsidR="00133FB0" w:rsidRDefault="00133FB0" w:rsidP="00681C7C">
      <w:pPr>
        <w:rPr>
          <w:noProof/>
        </w:rPr>
      </w:pPr>
    </w:p>
    <w:p w14:paraId="4E063466" w14:textId="77777777" w:rsidR="00133FB0" w:rsidRPr="00133FB0" w:rsidRDefault="00133FB0" w:rsidP="00681C7C"/>
    <w:p w14:paraId="0E6AF93C" w14:textId="4B67E529" w:rsidR="009078A5" w:rsidRDefault="009078A5" w:rsidP="009078A5">
      <w:pPr>
        <w:pStyle w:val="u1"/>
        <w:rPr>
          <w:lang w:val="vi-VN"/>
        </w:rPr>
      </w:pPr>
      <w:bookmarkStart w:id="39" w:name="_Toc205667257"/>
      <w:r w:rsidRPr="009078A5">
        <w:rPr>
          <w:lang w:val="vi-VN"/>
        </w:rPr>
        <w:lastRenderedPageBreak/>
        <w:t>NHẬT KÍ THỰC TẬP</w:t>
      </w:r>
      <w:bookmarkEnd w:id="39"/>
    </w:p>
    <w:p w14:paraId="4F4D6C6B" w14:textId="77777777" w:rsidR="009078A5" w:rsidRDefault="009078A5" w:rsidP="009078A5">
      <w:pPr>
        <w:rPr>
          <w:lang w:val="vi-VN"/>
        </w:rPr>
      </w:pPr>
    </w:p>
    <w:p w14:paraId="3E592D85" w14:textId="11D44CF4" w:rsidR="009078A5" w:rsidRPr="009078A5" w:rsidRDefault="009078A5" w:rsidP="009078A5">
      <w:pPr>
        <w:rPr>
          <w:lang w:val="vi-VN"/>
        </w:rPr>
      </w:pPr>
    </w:p>
    <w:p w14:paraId="22B82EA9" w14:textId="0AB5360F" w:rsidR="009078A5" w:rsidRPr="009078A5" w:rsidRDefault="009078A5" w:rsidP="009078A5">
      <w:pPr>
        <w:jc w:val="center"/>
        <w:rPr>
          <w:lang w:val="vi-VN"/>
        </w:rPr>
      </w:pPr>
    </w:p>
    <w:sectPr w:rsidR="009078A5" w:rsidRPr="009078A5" w:rsidSect="004A19B0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134" w:right="851" w:bottom="1134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5AEC" w14:textId="77777777" w:rsidR="003C666B" w:rsidRDefault="003C666B" w:rsidP="00DA3563">
      <w:pPr>
        <w:spacing w:after="0" w:line="240" w:lineRule="auto"/>
      </w:pPr>
      <w:r>
        <w:separator/>
      </w:r>
    </w:p>
  </w:endnote>
  <w:endnote w:type="continuationSeparator" w:id="0">
    <w:p w14:paraId="49A0A249" w14:textId="77777777" w:rsidR="003C666B" w:rsidRDefault="003C666B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EDAB0" w14:textId="77777777" w:rsidR="00633915" w:rsidRDefault="00633915">
    <w:pPr>
      <w:pStyle w:val="Chntrang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0A686BC8" w14:textId="77777777" w:rsidR="00633915" w:rsidRDefault="00633915">
    <w:pPr>
      <w:pStyle w:val="Chntrang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5473" w14:textId="77777777" w:rsidR="00633915" w:rsidRDefault="00633915" w:rsidP="007837AD">
    <w:pPr>
      <w:pStyle w:val="Chntrang"/>
    </w:pPr>
  </w:p>
  <w:p w14:paraId="772C86BB" w14:textId="77777777" w:rsidR="00633915" w:rsidRDefault="00633915">
    <w:pPr>
      <w:pStyle w:val="Chntrang"/>
      <w:rPr>
        <w:rFonts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06E" w14:textId="77777777" w:rsidR="00633915" w:rsidRPr="007837AD" w:rsidRDefault="00633915" w:rsidP="004A04C4">
    <w:pPr>
      <w:pStyle w:val="Chntrang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A443" w14:textId="77777777" w:rsidR="00633915" w:rsidRDefault="0063391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D2D7" w14:textId="77777777" w:rsidR="003C666B" w:rsidRDefault="003C666B" w:rsidP="00DA3563">
      <w:pPr>
        <w:spacing w:after="0" w:line="240" w:lineRule="auto"/>
      </w:pPr>
      <w:r>
        <w:separator/>
      </w:r>
    </w:p>
  </w:footnote>
  <w:footnote w:type="continuationSeparator" w:id="0">
    <w:p w14:paraId="4573725A" w14:textId="77777777" w:rsidR="003C666B" w:rsidRDefault="003C666B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093211C" w14:textId="77777777" w:rsidR="00633915" w:rsidRDefault="00633915">
        <w:pPr>
          <w:pStyle w:val="utrang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376A12FA" w14:textId="77777777" w:rsidR="00633915" w:rsidRDefault="00633915">
    <w:pPr>
      <w:pStyle w:val="utrang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171E" w14:textId="77777777" w:rsidR="004A04C4" w:rsidRDefault="004A04C4">
    <w:pPr>
      <w:pStyle w:val="utrang"/>
      <w:jc w:val="center"/>
    </w:pPr>
  </w:p>
  <w:p w14:paraId="476FCE7D" w14:textId="77777777" w:rsidR="004A04C4" w:rsidRDefault="004A04C4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6FE03B" w14:textId="77777777" w:rsidR="00633915" w:rsidRDefault="00633915">
        <w:pPr>
          <w:pStyle w:val="utrang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9FA3EAF" w14:textId="77777777" w:rsidR="00633915" w:rsidRDefault="00633915">
    <w:pPr>
      <w:pStyle w:val="utrang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9045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D493A1" w14:textId="77777777" w:rsidR="004A04C4" w:rsidRDefault="004A04C4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307855" w14:textId="77777777" w:rsidR="00633915" w:rsidRDefault="00633915">
    <w:pPr>
      <w:pStyle w:val="utrang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2620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2F5503" w14:textId="77777777" w:rsidR="006D7386" w:rsidRDefault="006D7386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DD19B4" w14:textId="77777777" w:rsidR="006D7386" w:rsidRDefault="006D738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F9"/>
    <w:multiLevelType w:val="multilevel"/>
    <w:tmpl w:val="B45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E7B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049B"/>
    <w:multiLevelType w:val="hybridMultilevel"/>
    <w:tmpl w:val="A1BC1064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DA1BCB"/>
    <w:multiLevelType w:val="multilevel"/>
    <w:tmpl w:val="C3B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41B82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136DB"/>
    <w:multiLevelType w:val="hybridMultilevel"/>
    <w:tmpl w:val="5B227FFC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5FD771D"/>
    <w:multiLevelType w:val="multilevel"/>
    <w:tmpl w:val="EAE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133C7"/>
    <w:multiLevelType w:val="multilevel"/>
    <w:tmpl w:val="2A8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826EA"/>
    <w:multiLevelType w:val="multilevel"/>
    <w:tmpl w:val="39F022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F0C23"/>
    <w:multiLevelType w:val="multilevel"/>
    <w:tmpl w:val="749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403A3"/>
    <w:multiLevelType w:val="hybridMultilevel"/>
    <w:tmpl w:val="7248C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B37739D"/>
    <w:multiLevelType w:val="multilevel"/>
    <w:tmpl w:val="489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276B4"/>
    <w:multiLevelType w:val="multilevel"/>
    <w:tmpl w:val="6CB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24B6A"/>
    <w:multiLevelType w:val="multilevel"/>
    <w:tmpl w:val="C2B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079DD"/>
    <w:multiLevelType w:val="multilevel"/>
    <w:tmpl w:val="EFB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87800"/>
    <w:multiLevelType w:val="multilevel"/>
    <w:tmpl w:val="E15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C6F77"/>
    <w:multiLevelType w:val="multilevel"/>
    <w:tmpl w:val="D83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12875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D536C"/>
    <w:multiLevelType w:val="hybridMultilevel"/>
    <w:tmpl w:val="1878373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0F043855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12FDE"/>
    <w:multiLevelType w:val="multilevel"/>
    <w:tmpl w:val="059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80CB9"/>
    <w:multiLevelType w:val="multilevel"/>
    <w:tmpl w:val="94A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03F40"/>
    <w:multiLevelType w:val="multilevel"/>
    <w:tmpl w:val="6AB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217C0"/>
    <w:multiLevelType w:val="hybridMultilevel"/>
    <w:tmpl w:val="C51C7C8A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10CE6FEE"/>
    <w:multiLevelType w:val="hybridMultilevel"/>
    <w:tmpl w:val="BA282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DC72EB"/>
    <w:multiLevelType w:val="multilevel"/>
    <w:tmpl w:val="EE0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E12B64"/>
    <w:multiLevelType w:val="hybridMultilevel"/>
    <w:tmpl w:val="CF7C5E0E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11593411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D41DE"/>
    <w:multiLevelType w:val="hybridMultilevel"/>
    <w:tmpl w:val="D98EA6EE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13BC580A"/>
    <w:multiLevelType w:val="multilevel"/>
    <w:tmpl w:val="99F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0" w15:restartNumberingAfterBreak="0">
    <w:nsid w:val="14F128D8"/>
    <w:multiLevelType w:val="multilevel"/>
    <w:tmpl w:val="1C4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447C6"/>
    <w:multiLevelType w:val="multilevel"/>
    <w:tmpl w:val="56D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85D6A"/>
    <w:multiLevelType w:val="multilevel"/>
    <w:tmpl w:val="F49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44000"/>
    <w:multiLevelType w:val="multilevel"/>
    <w:tmpl w:val="F32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F95D78"/>
    <w:multiLevelType w:val="multilevel"/>
    <w:tmpl w:val="297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C19B0"/>
    <w:multiLevelType w:val="multilevel"/>
    <w:tmpl w:val="6C4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04DBC"/>
    <w:multiLevelType w:val="multilevel"/>
    <w:tmpl w:val="D81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67D3C"/>
    <w:multiLevelType w:val="multilevel"/>
    <w:tmpl w:val="7B1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53EA2"/>
    <w:multiLevelType w:val="hybridMultilevel"/>
    <w:tmpl w:val="E6A84040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1D4D59FA"/>
    <w:multiLevelType w:val="multilevel"/>
    <w:tmpl w:val="20F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986509"/>
    <w:multiLevelType w:val="multilevel"/>
    <w:tmpl w:val="9FE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34AAF"/>
    <w:multiLevelType w:val="multilevel"/>
    <w:tmpl w:val="DAD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D75A7"/>
    <w:multiLevelType w:val="multilevel"/>
    <w:tmpl w:val="AAB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8A36B1"/>
    <w:multiLevelType w:val="multilevel"/>
    <w:tmpl w:val="1F8A36B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1795E5B"/>
    <w:multiLevelType w:val="hybridMultilevel"/>
    <w:tmpl w:val="477028E2"/>
    <w:lvl w:ilvl="0" w:tplc="0294490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227C157A"/>
    <w:multiLevelType w:val="multilevel"/>
    <w:tmpl w:val="1AD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871FE"/>
    <w:multiLevelType w:val="multilevel"/>
    <w:tmpl w:val="E4E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70173"/>
    <w:multiLevelType w:val="hybridMultilevel"/>
    <w:tmpl w:val="E7B472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88C3F3E"/>
    <w:multiLevelType w:val="multilevel"/>
    <w:tmpl w:val="DA6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1673F8"/>
    <w:multiLevelType w:val="multilevel"/>
    <w:tmpl w:val="654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CD30F2"/>
    <w:multiLevelType w:val="hybridMultilevel"/>
    <w:tmpl w:val="CAE8BB6C"/>
    <w:lvl w:ilvl="0" w:tplc="135AC714">
      <w:numFmt w:val="bullet"/>
      <w:lvlText w:val="•"/>
      <w:lvlJc w:val="left"/>
      <w:pPr>
        <w:ind w:left="200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2AE434A1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13447E"/>
    <w:multiLevelType w:val="multilevel"/>
    <w:tmpl w:val="AE2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A27B7"/>
    <w:multiLevelType w:val="hybridMultilevel"/>
    <w:tmpl w:val="C2C46716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2C724C10"/>
    <w:multiLevelType w:val="hybridMultilevel"/>
    <w:tmpl w:val="7F9860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2CAC09AF"/>
    <w:multiLevelType w:val="hybridMultilevel"/>
    <w:tmpl w:val="67886B0A"/>
    <w:lvl w:ilvl="0" w:tplc="135AC714">
      <w:numFmt w:val="bullet"/>
      <w:lvlText w:val="•"/>
      <w:lvlJc w:val="left"/>
      <w:pPr>
        <w:ind w:left="144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CDB7755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7F2B06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070A55"/>
    <w:multiLevelType w:val="multilevel"/>
    <w:tmpl w:val="0E9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B2324C"/>
    <w:multiLevelType w:val="multilevel"/>
    <w:tmpl w:val="9ED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3A7BA8"/>
    <w:multiLevelType w:val="hybridMultilevel"/>
    <w:tmpl w:val="44A291F0"/>
    <w:lvl w:ilvl="0" w:tplc="135AC71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737F0A"/>
    <w:multiLevelType w:val="hybridMultilevel"/>
    <w:tmpl w:val="D486AA7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342A6367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D0E69"/>
    <w:multiLevelType w:val="multilevel"/>
    <w:tmpl w:val="027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DC1914"/>
    <w:multiLevelType w:val="hybridMultilevel"/>
    <w:tmpl w:val="441C5578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56A5475"/>
    <w:multiLevelType w:val="hybridMultilevel"/>
    <w:tmpl w:val="ADFE8350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360F0AD9"/>
    <w:multiLevelType w:val="hybridMultilevel"/>
    <w:tmpl w:val="026A0DFC"/>
    <w:lvl w:ilvl="0" w:tplc="339A139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3D0E0F"/>
    <w:multiLevelType w:val="multilevel"/>
    <w:tmpl w:val="F14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D91115"/>
    <w:multiLevelType w:val="multilevel"/>
    <w:tmpl w:val="585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50A51"/>
    <w:multiLevelType w:val="multilevel"/>
    <w:tmpl w:val="6BCA8D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A652CC"/>
    <w:multiLevelType w:val="hybridMultilevel"/>
    <w:tmpl w:val="5ADC0BCA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3ACF51F6"/>
    <w:multiLevelType w:val="hybridMultilevel"/>
    <w:tmpl w:val="128A8A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3B7C4118"/>
    <w:multiLevelType w:val="hybridMultilevel"/>
    <w:tmpl w:val="CC14B450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3C3D3A5F"/>
    <w:multiLevelType w:val="hybridMultilevel"/>
    <w:tmpl w:val="321A9E84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3D8A1AF9"/>
    <w:multiLevelType w:val="hybridMultilevel"/>
    <w:tmpl w:val="12D6052E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5" w15:restartNumberingAfterBreak="0">
    <w:nsid w:val="3D98422D"/>
    <w:multiLevelType w:val="multilevel"/>
    <w:tmpl w:val="1A4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CB5AFC"/>
    <w:multiLevelType w:val="multilevel"/>
    <w:tmpl w:val="8FC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501521"/>
    <w:multiLevelType w:val="multilevel"/>
    <w:tmpl w:val="8160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10750D"/>
    <w:multiLevelType w:val="hybridMultilevel"/>
    <w:tmpl w:val="8EB8D382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9" w15:restartNumberingAfterBreak="0">
    <w:nsid w:val="40A94CE9"/>
    <w:multiLevelType w:val="multilevel"/>
    <w:tmpl w:val="790C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C97EAF"/>
    <w:multiLevelType w:val="hybridMultilevel"/>
    <w:tmpl w:val="ABFC6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25462D2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1D5F92"/>
    <w:multiLevelType w:val="multilevel"/>
    <w:tmpl w:val="157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D15C3"/>
    <w:multiLevelType w:val="hybridMultilevel"/>
    <w:tmpl w:val="29261658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4" w15:restartNumberingAfterBreak="0">
    <w:nsid w:val="45EB17DF"/>
    <w:multiLevelType w:val="multilevel"/>
    <w:tmpl w:val="F7B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763458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B209B4"/>
    <w:multiLevelType w:val="multilevel"/>
    <w:tmpl w:val="EF0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BE6E84"/>
    <w:multiLevelType w:val="hybridMultilevel"/>
    <w:tmpl w:val="AD808CA8"/>
    <w:lvl w:ilvl="0" w:tplc="135AC714">
      <w:numFmt w:val="bullet"/>
      <w:lvlText w:val="•"/>
      <w:lvlJc w:val="left"/>
      <w:pPr>
        <w:ind w:left="1440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4BC92531"/>
    <w:multiLevelType w:val="multilevel"/>
    <w:tmpl w:val="EE1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9" w15:restartNumberingAfterBreak="0">
    <w:nsid w:val="4C9C3FA0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C7197F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D64A12"/>
    <w:multiLevelType w:val="multilevel"/>
    <w:tmpl w:val="BE5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40B00"/>
    <w:multiLevelType w:val="multilevel"/>
    <w:tmpl w:val="9256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F713AC"/>
    <w:multiLevelType w:val="multilevel"/>
    <w:tmpl w:val="C70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9848DC"/>
    <w:multiLevelType w:val="multilevel"/>
    <w:tmpl w:val="EB4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9D10A7"/>
    <w:multiLevelType w:val="multilevel"/>
    <w:tmpl w:val="02D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697A93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B81487"/>
    <w:multiLevelType w:val="multilevel"/>
    <w:tmpl w:val="657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103FDE"/>
    <w:multiLevelType w:val="hybridMultilevel"/>
    <w:tmpl w:val="E9CE0C0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9" w15:restartNumberingAfterBreak="0">
    <w:nsid w:val="55514AD3"/>
    <w:multiLevelType w:val="hybridMultilevel"/>
    <w:tmpl w:val="957C3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5B514C"/>
    <w:multiLevelType w:val="multilevel"/>
    <w:tmpl w:val="27A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605EE3"/>
    <w:multiLevelType w:val="multilevel"/>
    <w:tmpl w:val="979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D33462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EE2FB1"/>
    <w:multiLevelType w:val="hybridMultilevel"/>
    <w:tmpl w:val="9D6A9822"/>
    <w:lvl w:ilvl="0" w:tplc="135AC71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8032B39"/>
    <w:multiLevelType w:val="multilevel"/>
    <w:tmpl w:val="C3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242F5A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9C3335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E7560F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6968D6"/>
    <w:multiLevelType w:val="multilevel"/>
    <w:tmpl w:val="6700D60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A315C5D"/>
    <w:multiLevelType w:val="multilevel"/>
    <w:tmpl w:val="619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5A6C05"/>
    <w:multiLevelType w:val="multilevel"/>
    <w:tmpl w:val="9D7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95433F"/>
    <w:multiLevelType w:val="multilevel"/>
    <w:tmpl w:val="106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6F544D"/>
    <w:multiLevelType w:val="hybridMultilevel"/>
    <w:tmpl w:val="768096AE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3" w15:restartNumberingAfterBreak="0">
    <w:nsid w:val="5C795731"/>
    <w:multiLevelType w:val="multilevel"/>
    <w:tmpl w:val="5C79573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CF14609"/>
    <w:multiLevelType w:val="multilevel"/>
    <w:tmpl w:val="585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3406F9"/>
    <w:multiLevelType w:val="multilevel"/>
    <w:tmpl w:val="822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7957EF"/>
    <w:multiLevelType w:val="hybridMultilevel"/>
    <w:tmpl w:val="76D424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63E77392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567923"/>
    <w:multiLevelType w:val="hybridMultilevel"/>
    <w:tmpl w:val="F7588E00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9" w15:restartNumberingAfterBreak="0">
    <w:nsid w:val="64915E85"/>
    <w:multiLevelType w:val="hybridMultilevel"/>
    <w:tmpl w:val="B5528A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65070F1D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0E46B9"/>
    <w:multiLevelType w:val="hybridMultilevel"/>
    <w:tmpl w:val="B4BC4640"/>
    <w:lvl w:ilvl="0" w:tplc="135AC71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4F1659"/>
    <w:multiLevelType w:val="hybridMultilevel"/>
    <w:tmpl w:val="4052F4FE"/>
    <w:lvl w:ilvl="0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685318D1"/>
    <w:multiLevelType w:val="multilevel"/>
    <w:tmpl w:val="A1E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BB10C9"/>
    <w:multiLevelType w:val="multilevel"/>
    <w:tmpl w:val="217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AB2536"/>
    <w:multiLevelType w:val="multilevel"/>
    <w:tmpl w:val="979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56152A"/>
    <w:multiLevelType w:val="multilevel"/>
    <w:tmpl w:val="445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5D7F78"/>
    <w:multiLevelType w:val="hybridMultilevel"/>
    <w:tmpl w:val="CC009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A719D1"/>
    <w:multiLevelType w:val="multilevel"/>
    <w:tmpl w:val="336C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38726F"/>
    <w:multiLevelType w:val="hybridMultilevel"/>
    <w:tmpl w:val="CD3AB82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37109B1"/>
    <w:multiLevelType w:val="hybridMultilevel"/>
    <w:tmpl w:val="1DC8C4C8"/>
    <w:lvl w:ilvl="0" w:tplc="0294490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4251278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A2260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6B4B19"/>
    <w:multiLevelType w:val="multilevel"/>
    <w:tmpl w:val="8870A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4D1B2F"/>
    <w:multiLevelType w:val="hybridMultilevel"/>
    <w:tmpl w:val="163A05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5" w15:restartNumberingAfterBreak="0">
    <w:nsid w:val="77653339"/>
    <w:multiLevelType w:val="multilevel"/>
    <w:tmpl w:val="BE9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943A6A"/>
    <w:multiLevelType w:val="hybridMultilevel"/>
    <w:tmpl w:val="4F5AC904"/>
    <w:lvl w:ilvl="0" w:tplc="442CC7E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7" w15:restartNumberingAfterBreak="0">
    <w:nsid w:val="779B456E"/>
    <w:multiLevelType w:val="multilevel"/>
    <w:tmpl w:val="B3C6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EE3272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531636"/>
    <w:multiLevelType w:val="multilevel"/>
    <w:tmpl w:val="979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996C17"/>
    <w:multiLevelType w:val="hybridMultilevel"/>
    <w:tmpl w:val="DDF4986C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BA71636"/>
    <w:multiLevelType w:val="hybridMultilevel"/>
    <w:tmpl w:val="EF7625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617374"/>
    <w:multiLevelType w:val="multilevel"/>
    <w:tmpl w:val="CE9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F81035"/>
    <w:multiLevelType w:val="hybridMultilevel"/>
    <w:tmpl w:val="F21A8064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4" w15:restartNumberingAfterBreak="0">
    <w:nsid w:val="7D201B86"/>
    <w:multiLevelType w:val="hybridMultilevel"/>
    <w:tmpl w:val="44AE5276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5" w15:restartNumberingAfterBreak="0">
    <w:nsid w:val="7E1E13F5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8D326C"/>
    <w:multiLevelType w:val="multilevel"/>
    <w:tmpl w:val="4F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B754D2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725552">
    <w:abstractNumId w:val="33"/>
  </w:num>
  <w:num w:numId="2" w16cid:durableId="1634675971">
    <w:abstractNumId w:val="39"/>
  </w:num>
  <w:num w:numId="3" w16cid:durableId="831065822">
    <w:abstractNumId w:val="52"/>
  </w:num>
  <w:num w:numId="4" w16cid:durableId="952788902">
    <w:abstractNumId w:val="58"/>
  </w:num>
  <w:num w:numId="5" w16cid:durableId="2011443731">
    <w:abstractNumId w:val="124"/>
  </w:num>
  <w:num w:numId="6" w16cid:durableId="367027669">
    <w:abstractNumId w:val="32"/>
  </w:num>
  <w:num w:numId="7" w16cid:durableId="1284966114">
    <w:abstractNumId w:val="22"/>
  </w:num>
  <w:num w:numId="8" w16cid:durableId="293027236">
    <w:abstractNumId w:val="75"/>
  </w:num>
  <w:num w:numId="9" w16cid:durableId="1765296741">
    <w:abstractNumId w:val="94"/>
  </w:num>
  <w:num w:numId="10" w16cid:durableId="889615129">
    <w:abstractNumId w:val="59"/>
  </w:num>
  <w:num w:numId="11" w16cid:durableId="1519392132">
    <w:abstractNumId w:val="93"/>
  </w:num>
  <w:num w:numId="12" w16cid:durableId="2096631638">
    <w:abstractNumId w:val="108"/>
  </w:num>
  <w:num w:numId="13" w16cid:durableId="1239703857">
    <w:abstractNumId w:val="16"/>
  </w:num>
  <w:num w:numId="14" w16cid:durableId="1253123661">
    <w:abstractNumId w:val="42"/>
  </w:num>
  <w:num w:numId="15" w16cid:durableId="1066338191">
    <w:abstractNumId w:val="82"/>
  </w:num>
  <w:num w:numId="16" w16cid:durableId="1438328815">
    <w:abstractNumId w:val="114"/>
  </w:num>
  <w:num w:numId="17" w16cid:durableId="1227648690">
    <w:abstractNumId w:val="68"/>
  </w:num>
  <w:num w:numId="18" w16cid:durableId="1689453189">
    <w:abstractNumId w:val="100"/>
  </w:num>
  <w:num w:numId="19" w16cid:durableId="1771075514">
    <w:abstractNumId w:val="31"/>
  </w:num>
  <w:num w:numId="20" w16cid:durableId="924342845">
    <w:abstractNumId w:val="123"/>
  </w:num>
  <w:num w:numId="21" w16cid:durableId="1087115675">
    <w:abstractNumId w:val="109"/>
  </w:num>
  <w:num w:numId="22" w16cid:durableId="1526869751">
    <w:abstractNumId w:val="110"/>
  </w:num>
  <w:num w:numId="23" w16cid:durableId="1612854338">
    <w:abstractNumId w:val="25"/>
  </w:num>
  <w:num w:numId="24" w16cid:durableId="1413577574">
    <w:abstractNumId w:val="97"/>
  </w:num>
  <w:num w:numId="25" w16cid:durableId="858543529">
    <w:abstractNumId w:val="21"/>
  </w:num>
  <w:num w:numId="26" w16cid:durableId="1176573240">
    <w:abstractNumId w:val="41"/>
  </w:num>
  <w:num w:numId="27" w16cid:durableId="877205335">
    <w:abstractNumId w:val="141"/>
  </w:num>
  <w:num w:numId="28" w16cid:durableId="525022453">
    <w:abstractNumId w:val="40"/>
  </w:num>
  <w:num w:numId="29" w16cid:durableId="94597431">
    <w:abstractNumId w:val="11"/>
  </w:num>
  <w:num w:numId="30" w16cid:durableId="175199478">
    <w:abstractNumId w:val="12"/>
  </w:num>
  <w:num w:numId="31" w16cid:durableId="749081839">
    <w:abstractNumId w:val="84"/>
  </w:num>
  <w:num w:numId="32" w16cid:durableId="1974408277">
    <w:abstractNumId w:val="63"/>
  </w:num>
  <w:num w:numId="33" w16cid:durableId="1478760992">
    <w:abstractNumId w:val="126"/>
  </w:num>
  <w:num w:numId="34" w16cid:durableId="604114212">
    <w:abstractNumId w:val="3"/>
  </w:num>
  <w:num w:numId="35" w16cid:durableId="1714767923">
    <w:abstractNumId w:val="13"/>
  </w:num>
  <w:num w:numId="36" w16cid:durableId="2040544627">
    <w:abstractNumId w:val="30"/>
  </w:num>
  <w:num w:numId="37" w16cid:durableId="170334514">
    <w:abstractNumId w:val="115"/>
  </w:num>
  <w:num w:numId="38" w16cid:durableId="141393034">
    <w:abstractNumId w:val="67"/>
  </w:num>
  <w:num w:numId="39" w16cid:durableId="1653102676">
    <w:abstractNumId w:val="86"/>
  </w:num>
  <w:num w:numId="40" w16cid:durableId="1875998291">
    <w:abstractNumId w:val="0"/>
  </w:num>
  <w:num w:numId="41" w16cid:durableId="1073237320">
    <w:abstractNumId w:val="34"/>
  </w:num>
  <w:num w:numId="42" w16cid:durableId="1455558840">
    <w:abstractNumId w:val="37"/>
  </w:num>
  <w:num w:numId="43" w16cid:durableId="1413355473">
    <w:abstractNumId w:val="7"/>
  </w:num>
  <w:num w:numId="44" w16cid:durableId="1911040856">
    <w:abstractNumId w:val="6"/>
  </w:num>
  <w:num w:numId="45" w16cid:durableId="361131089">
    <w:abstractNumId w:val="15"/>
  </w:num>
  <w:num w:numId="46" w16cid:durableId="997883161">
    <w:abstractNumId w:val="20"/>
  </w:num>
  <w:num w:numId="47" w16cid:durableId="468549174">
    <w:abstractNumId w:val="135"/>
  </w:num>
  <w:num w:numId="48" w16cid:durableId="954290550">
    <w:abstractNumId w:val="35"/>
  </w:num>
  <w:num w:numId="49" w16cid:durableId="1898660582">
    <w:abstractNumId w:val="76"/>
  </w:num>
  <w:num w:numId="50" w16cid:durableId="1898010721">
    <w:abstractNumId w:val="137"/>
  </w:num>
  <w:num w:numId="51" w16cid:durableId="1840389525">
    <w:abstractNumId w:val="95"/>
  </w:num>
  <w:num w:numId="52" w16cid:durableId="514927801">
    <w:abstractNumId w:val="48"/>
  </w:num>
  <w:num w:numId="53" w16cid:durableId="553351775">
    <w:abstractNumId w:val="125"/>
  </w:num>
  <w:num w:numId="54" w16cid:durableId="467434534">
    <w:abstractNumId w:val="104"/>
  </w:num>
  <w:num w:numId="55" w16cid:durableId="1533223989">
    <w:abstractNumId w:val="91"/>
  </w:num>
  <w:num w:numId="56" w16cid:durableId="1619216978">
    <w:abstractNumId w:val="45"/>
  </w:num>
  <w:num w:numId="57" w16cid:durableId="215318051">
    <w:abstractNumId w:val="142"/>
  </w:num>
  <w:num w:numId="58" w16cid:durableId="2120686126">
    <w:abstractNumId w:val="9"/>
  </w:num>
  <w:num w:numId="59" w16cid:durableId="1597713677">
    <w:abstractNumId w:val="146"/>
  </w:num>
  <w:num w:numId="60" w16cid:durableId="1877893171">
    <w:abstractNumId w:val="14"/>
  </w:num>
  <w:num w:numId="61" w16cid:durableId="1641765836">
    <w:abstractNumId w:val="36"/>
  </w:num>
  <w:num w:numId="62" w16cid:durableId="1538470770">
    <w:abstractNumId w:val="133"/>
  </w:num>
  <w:num w:numId="63" w16cid:durableId="1535456340">
    <w:abstractNumId w:val="8"/>
  </w:num>
  <w:num w:numId="64" w16cid:durableId="1633904149">
    <w:abstractNumId w:val="96"/>
  </w:num>
  <w:num w:numId="65" w16cid:durableId="1909420115">
    <w:abstractNumId w:val="4"/>
  </w:num>
  <w:num w:numId="66" w16cid:durableId="1268469851">
    <w:abstractNumId w:val="145"/>
  </w:num>
  <w:num w:numId="67" w16cid:durableId="316302010">
    <w:abstractNumId w:val="105"/>
  </w:num>
  <w:num w:numId="68" w16cid:durableId="1043016742">
    <w:abstractNumId w:val="17"/>
  </w:num>
  <w:num w:numId="69" w16cid:durableId="347603162">
    <w:abstractNumId w:val="120"/>
  </w:num>
  <w:num w:numId="70" w16cid:durableId="754281295">
    <w:abstractNumId w:val="138"/>
  </w:num>
  <w:num w:numId="71" w16cid:durableId="2004971322">
    <w:abstractNumId w:val="19"/>
  </w:num>
  <w:num w:numId="72" w16cid:durableId="1064569508">
    <w:abstractNumId w:val="51"/>
  </w:num>
  <w:num w:numId="73" w16cid:durableId="739790708">
    <w:abstractNumId w:val="147"/>
  </w:num>
  <w:num w:numId="74" w16cid:durableId="76946421">
    <w:abstractNumId w:val="47"/>
  </w:num>
  <w:num w:numId="75" w16cid:durableId="1345979351">
    <w:abstractNumId w:val="132"/>
  </w:num>
  <w:num w:numId="76" w16cid:durableId="1846169649">
    <w:abstractNumId w:val="129"/>
  </w:num>
  <w:num w:numId="77" w16cid:durableId="1930850609">
    <w:abstractNumId w:val="64"/>
  </w:num>
  <w:num w:numId="78" w16cid:durableId="1844929440">
    <w:abstractNumId w:val="101"/>
  </w:num>
  <w:num w:numId="79" w16cid:durableId="184222195">
    <w:abstractNumId w:val="139"/>
  </w:num>
  <w:num w:numId="80" w16cid:durableId="1815833664">
    <w:abstractNumId w:val="92"/>
  </w:num>
  <w:num w:numId="81" w16cid:durableId="682441630">
    <w:abstractNumId w:val="24"/>
  </w:num>
  <w:num w:numId="82" w16cid:durableId="1534265450">
    <w:abstractNumId w:val="99"/>
  </w:num>
  <w:num w:numId="83" w16cid:durableId="1219173798">
    <w:abstractNumId w:val="44"/>
  </w:num>
  <w:num w:numId="84" w16cid:durableId="1949121168">
    <w:abstractNumId w:val="130"/>
  </w:num>
  <w:num w:numId="85" w16cid:durableId="892428222">
    <w:abstractNumId w:val="80"/>
  </w:num>
  <w:num w:numId="86" w16cid:durableId="354887208">
    <w:abstractNumId w:val="10"/>
  </w:num>
  <w:num w:numId="87" w16cid:durableId="519319560">
    <w:abstractNumId w:val="127"/>
  </w:num>
  <w:num w:numId="88" w16cid:durableId="1942715592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28634998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654212067">
    <w:abstractNumId w:val="103"/>
  </w:num>
  <w:num w:numId="91" w16cid:durableId="87624551">
    <w:abstractNumId w:val="66"/>
  </w:num>
  <w:num w:numId="92" w16cid:durableId="1431780127">
    <w:abstractNumId w:val="121"/>
  </w:num>
  <w:num w:numId="93" w16cid:durableId="1066101411">
    <w:abstractNumId w:val="60"/>
  </w:num>
  <w:num w:numId="94" w16cid:durableId="1105883457">
    <w:abstractNumId w:val="111"/>
  </w:num>
  <w:num w:numId="95" w16cid:durableId="950745131">
    <w:abstractNumId w:val="46"/>
  </w:num>
  <w:num w:numId="96" w16cid:durableId="942952734">
    <w:abstractNumId w:val="79"/>
  </w:num>
  <w:num w:numId="97" w16cid:durableId="928662320">
    <w:abstractNumId w:val="49"/>
  </w:num>
  <w:num w:numId="98" w16cid:durableId="1748306180">
    <w:abstractNumId w:val="88"/>
  </w:num>
  <w:num w:numId="99" w16cid:durableId="311255782">
    <w:abstractNumId w:val="119"/>
  </w:num>
  <w:num w:numId="100" w16cid:durableId="416823566">
    <w:abstractNumId w:val="122"/>
  </w:num>
  <w:num w:numId="101" w16cid:durableId="681325762">
    <w:abstractNumId w:val="106"/>
  </w:num>
  <w:num w:numId="102" w16cid:durableId="1171141825">
    <w:abstractNumId w:val="90"/>
  </w:num>
  <w:num w:numId="103" w16cid:durableId="1487740092">
    <w:abstractNumId w:val="2"/>
  </w:num>
  <w:num w:numId="104" w16cid:durableId="1471315725">
    <w:abstractNumId w:val="107"/>
  </w:num>
  <w:num w:numId="105" w16cid:durableId="1236548435">
    <w:abstractNumId w:val="136"/>
  </w:num>
  <w:num w:numId="106" w16cid:durableId="1646351491">
    <w:abstractNumId w:val="102"/>
  </w:num>
  <w:num w:numId="107" w16cid:durableId="13697435">
    <w:abstractNumId w:val="102"/>
    <w:lvlOverride w:ilvl="1">
      <w:lvl w:ilvl="1">
        <w:numFmt w:val="decimal"/>
        <w:lvlText w:val="%2."/>
        <w:lvlJc w:val="left"/>
      </w:lvl>
    </w:lvlOverride>
  </w:num>
  <w:num w:numId="108" w16cid:durableId="1479152592">
    <w:abstractNumId w:val="74"/>
  </w:num>
  <w:num w:numId="109" w16cid:durableId="324285916">
    <w:abstractNumId w:val="118"/>
  </w:num>
  <w:num w:numId="110" w16cid:durableId="1632176011">
    <w:abstractNumId w:val="23"/>
  </w:num>
  <w:num w:numId="111" w16cid:durableId="1569262952">
    <w:abstractNumId w:val="143"/>
  </w:num>
  <w:num w:numId="112" w16cid:durableId="1461917513">
    <w:abstractNumId w:val="144"/>
  </w:num>
  <w:num w:numId="113" w16cid:durableId="1618753400">
    <w:abstractNumId w:val="73"/>
  </w:num>
  <w:num w:numId="114" w16cid:durableId="1123646500">
    <w:abstractNumId w:val="70"/>
  </w:num>
  <w:num w:numId="115" w16cid:durableId="764686810">
    <w:abstractNumId w:val="89"/>
  </w:num>
  <w:num w:numId="116" w16cid:durableId="825244832">
    <w:abstractNumId w:val="57"/>
  </w:num>
  <w:num w:numId="117" w16cid:durableId="212545747">
    <w:abstractNumId w:val="1"/>
  </w:num>
  <w:num w:numId="118" w16cid:durableId="968557205">
    <w:abstractNumId w:val="62"/>
  </w:num>
  <w:num w:numId="119" w16cid:durableId="1307857060">
    <w:abstractNumId w:val="56"/>
  </w:num>
  <w:num w:numId="120" w16cid:durableId="103692313">
    <w:abstractNumId w:val="117"/>
  </w:num>
  <w:num w:numId="121" w16cid:durableId="542905488">
    <w:abstractNumId w:val="140"/>
  </w:num>
  <w:num w:numId="122" w16cid:durableId="1776050509">
    <w:abstractNumId w:val="26"/>
  </w:num>
  <w:num w:numId="123" w16cid:durableId="483203150">
    <w:abstractNumId w:val="38"/>
  </w:num>
  <w:num w:numId="124" w16cid:durableId="898129876">
    <w:abstractNumId w:val="5"/>
  </w:num>
  <w:num w:numId="125" w16cid:durableId="479422390">
    <w:abstractNumId w:val="18"/>
  </w:num>
  <w:num w:numId="126" w16cid:durableId="264505502">
    <w:abstractNumId w:val="98"/>
  </w:num>
  <w:num w:numId="127" w16cid:durableId="452333916">
    <w:abstractNumId w:val="53"/>
  </w:num>
  <w:num w:numId="128" w16cid:durableId="645596701">
    <w:abstractNumId w:val="77"/>
  </w:num>
  <w:num w:numId="129" w16cid:durableId="1694916400">
    <w:abstractNumId w:val="128"/>
  </w:num>
  <w:num w:numId="130" w16cid:durableId="1058743265">
    <w:abstractNumId w:val="54"/>
  </w:num>
  <w:num w:numId="131" w16cid:durableId="857306105">
    <w:abstractNumId w:val="134"/>
  </w:num>
  <w:num w:numId="132" w16cid:durableId="1140921092">
    <w:abstractNumId w:val="71"/>
  </w:num>
  <w:num w:numId="133" w16cid:durableId="1212156812">
    <w:abstractNumId w:val="61"/>
  </w:num>
  <w:num w:numId="134" w16cid:durableId="1097091162">
    <w:abstractNumId w:val="65"/>
  </w:num>
  <w:num w:numId="135" w16cid:durableId="1690643636">
    <w:abstractNumId w:val="112"/>
  </w:num>
  <w:num w:numId="136" w16cid:durableId="890923174">
    <w:abstractNumId w:val="28"/>
  </w:num>
  <w:num w:numId="137" w16cid:durableId="2117748252">
    <w:abstractNumId w:val="72"/>
  </w:num>
  <w:num w:numId="138" w16cid:durableId="1238857726">
    <w:abstractNumId w:val="85"/>
  </w:num>
  <w:num w:numId="139" w16cid:durableId="767427213">
    <w:abstractNumId w:val="27"/>
  </w:num>
  <w:num w:numId="140" w16cid:durableId="1154830739">
    <w:abstractNumId w:val="55"/>
  </w:num>
  <w:num w:numId="141" w16cid:durableId="495264045">
    <w:abstractNumId w:val="116"/>
  </w:num>
  <w:num w:numId="142" w16cid:durableId="9069743">
    <w:abstractNumId w:val="87"/>
  </w:num>
  <w:num w:numId="143" w16cid:durableId="1603219074">
    <w:abstractNumId w:val="81"/>
  </w:num>
  <w:num w:numId="144" w16cid:durableId="1185631769">
    <w:abstractNumId w:val="131"/>
  </w:num>
  <w:num w:numId="145" w16cid:durableId="852262352">
    <w:abstractNumId w:val="29"/>
  </w:num>
  <w:num w:numId="146" w16cid:durableId="2088917782">
    <w:abstractNumId w:val="50"/>
  </w:num>
  <w:num w:numId="147" w16cid:durableId="641809967">
    <w:abstractNumId w:val="83"/>
  </w:num>
  <w:num w:numId="148" w16cid:durableId="1192837145">
    <w:abstractNumId w:val="78"/>
  </w:num>
  <w:num w:numId="149" w16cid:durableId="2080521064">
    <w:abstractNumId w:val="6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85F"/>
    <w:rsid w:val="00001CC0"/>
    <w:rsid w:val="00005CAE"/>
    <w:rsid w:val="00015FB8"/>
    <w:rsid w:val="000254E6"/>
    <w:rsid w:val="000342F9"/>
    <w:rsid w:val="00035E0A"/>
    <w:rsid w:val="0004555F"/>
    <w:rsid w:val="00047B16"/>
    <w:rsid w:val="00063135"/>
    <w:rsid w:val="00063F89"/>
    <w:rsid w:val="0006446A"/>
    <w:rsid w:val="00066DEC"/>
    <w:rsid w:val="00070EDE"/>
    <w:rsid w:val="0007193F"/>
    <w:rsid w:val="00073DE5"/>
    <w:rsid w:val="0007638C"/>
    <w:rsid w:val="000832A2"/>
    <w:rsid w:val="0008610A"/>
    <w:rsid w:val="00094700"/>
    <w:rsid w:val="0009569F"/>
    <w:rsid w:val="0009794E"/>
    <w:rsid w:val="000A25B8"/>
    <w:rsid w:val="000B1370"/>
    <w:rsid w:val="000C3D3A"/>
    <w:rsid w:val="000C697E"/>
    <w:rsid w:val="000C73F2"/>
    <w:rsid w:val="000D2930"/>
    <w:rsid w:val="000D6F12"/>
    <w:rsid w:val="000E3E14"/>
    <w:rsid w:val="000E7823"/>
    <w:rsid w:val="000F6C07"/>
    <w:rsid w:val="001020F0"/>
    <w:rsid w:val="00105A08"/>
    <w:rsid w:val="0010703E"/>
    <w:rsid w:val="001124F7"/>
    <w:rsid w:val="001141D5"/>
    <w:rsid w:val="001153A4"/>
    <w:rsid w:val="001162CB"/>
    <w:rsid w:val="001165BE"/>
    <w:rsid w:val="001176FA"/>
    <w:rsid w:val="0012017E"/>
    <w:rsid w:val="00133CD7"/>
    <w:rsid w:val="00133FB0"/>
    <w:rsid w:val="00134CF7"/>
    <w:rsid w:val="00140A29"/>
    <w:rsid w:val="001413AF"/>
    <w:rsid w:val="00141E96"/>
    <w:rsid w:val="00143D18"/>
    <w:rsid w:val="00147DE6"/>
    <w:rsid w:val="00155CBD"/>
    <w:rsid w:val="00165001"/>
    <w:rsid w:val="00167A4A"/>
    <w:rsid w:val="00181825"/>
    <w:rsid w:val="00181AEF"/>
    <w:rsid w:val="001844BC"/>
    <w:rsid w:val="00191966"/>
    <w:rsid w:val="001959FE"/>
    <w:rsid w:val="001A0E6C"/>
    <w:rsid w:val="001A30C3"/>
    <w:rsid w:val="001A7244"/>
    <w:rsid w:val="001C1671"/>
    <w:rsid w:val="001C6BA6"/>
    <w:rsid w:val="001D03E6"/>
    <w:rsid w:val="001E197C"/>
    <w:rsid w:val="001E30CF"/>
    <w:rsid w:val="001E33AD"/>
    <w:rsid w:val="001E5277"/>
    <w:rsid w:val="001F0FBB"/>
    <w:rsid w:val="001F21FA"/>
    <w:rsid w:val="001F233D"/>
    <w:rsid w:val="0021052B"/>
    <w:rsid w:val="00217127"/>
    <w:rsid w:val="002212A4"/>
    <w:rsid w:val="00224084"/>
    <w:rsid w:val="00226679"/>
    <w:rsid w:val="00233AC1"/>
    <w:rsid w:val="00243869"/>
    <w:rsid w:val="002553F1"/>
    <w:rsid w:val="00257046"/>
    <w:rsid w:val="00266C21"/>
    <w:rsid w:val="002729FD"/>
    <w:rsid w:val="0027424F"/>
    <w:rsid w:val="00274C73"/>
    <w:rsid w:val="00277CAE"/>
    <w:rsid w:val="00280063"/>
    <w:rsid w:val="0028210B"/>
    <w:rsid w:val="00287A2A"/>
    <w:rsid w:val="00290321"/>
    <w:rsid w:val="00294412"/>
    <w:rsid w:val="00294A86"/>
    <w:rsid w:val="00296FCD"/>
    <w:rsid w:val="002A1677"/>
    <w:rsid w:val="002A6525"/>
    <w:rsid w:val="002B7B70"/>
    <w:rsid w:val="002C1B60"/>
    <w:rsid w:val="002C2F3F"/>
    <w:rsid w:val="002C73A3"/>
    <w:rsid w:val="002C7F80"/>
    <w:rsid w:val="002D15B7"/>
    <w:rsid w:val="002D1BD3"/>
    <w:rsid w:val="002D3F7F"/>
    <w:rsid w:val="002E4E19"/>
    <w:rsid w:val="002E6337"/>
    <w:rsid w:val="002F57D7"/>
    <w:rsid w:val="002F5E82"/>
    <w:rsid w:val="003067C7"/>
    <w:rsid w:val="003108E2"/>
    <w:rsid w:val="003123A3"/>
    <w:rsid w:val="0031301C"/>
    <w:rsid w:val="00331443"/>
    <w:rsid w:val="00337E16"/>
    <w:rsid w:val="003548D7"/>
    <w:rsid w:val="00357076"/>
    <w:rsid w:val="00367719"/>
    <w:rsid w:val="003813BD"/>
    <w:rsid w:val="00385A9D"/>
    <w:rsid w:val="003906AF"/>
    <w:rsid w:val="00393E4D"/>
    <w:rsid w:val="0039644D"/>
    <w:rsid w:val="003973CD"/>
    <w:rsid w:val="003A177B"/>
    <w:rsid w:val="003A7609"/>
    <w:rsid w:val="003B65C9"/>
    <w:rsid w:val="003B6D6C"/>
    <w:rsid w:val="003C1528"/>
    <w:rsid w:val="003C6259"/>
    <w:rsid w:val="003C666B"/>
    <w:rsid w:val="003E237A"/>
    <w:rsid w:val="003F2B2E"/>
    <w:rsid w:val="003F491E"/>
    <w:rsid w:val="00423089"/>
    <w:rsid w:val="004244F2"/>
    <w:rsid w:val="004315F7"/>
    <w:rsid w:val="004400E9"/>
    <w:rsid w:val="00444188"/>
    <w:rsid w:val="004541C1"/>
    <w:rsid w:val="0045730C"/>
    <w:rsid w:val="00462C4A"/>
    <w:rsid w:val="004632ED"/>
    <w:rsid w:val="0047371F"/>
    <w:rsid w:val="00476F48"/>
    <w:rsid w:val="00483768"/>
    <w:rsid w:val="0048452E"/>
    <w:rsid w:val="0048468D"/>
    <w:rsid w:val="004849E1"/>
    <w:rsid w:val="004921FD"/>
    <w:rsid w:val="0049601D"/>
    <w:rsid w:val="004975BA"/>
    <w:rsid w:val="004A04C4"/>
    <w:rsid w:val="004A19B0"/>
    <w:rsid w:val="004A5F14"/>
    <w:rsid w:val="004A7B81"/>
    <w:rsid w:val="004B707D"/>
    <w:rsid w:val="004C53E4"/>
    <w:rsid w:val="004C5EF4"/>
    <w:rsid w:val="004D2CD9"/>
    <w:rsid w:val="004D3BE6"/>
    <w:rsid w:val="004D3D51"/>
    <w:rsid w:val="004D46B0"/>
    <w:rsid w:val="004D4958"/>
    <w:rsid w:val="004D535D"/>
    <w:rsid w:val="004D606F"/>
    <w:rsid w:val="004E1D30"/>
    <w:rsid w:val="004E32B8"/>
    <w:rsid w:val="004F26C1"/>
    <w:rsid w:val="00501542"/>
    <w:rsid w:val="00505DF3"/>
    <w:rsid w:val="00522DFB"/>
    <w:rsid w:val="005236B6"/>
    <w:rsid w:val="00523D4D"/>
    <w:rsid w:val="005248E3"/>
    <w:rsid w:val="0053440E"/>
    <w:rsid w:val="00534A47"/>
    <w:rsid w:val="00535352"/>
    <w:rsid w:val="00542123"/>
    <w:rsid w:val="00545738"/>
    <w:rsid w:val="005524B2"/>
    <w:rsid w:val="00561942"/>
    <w:rsid w:val="0056346A"/>
    <w:rsid w:val="0056449F"/>
    <w:rsid w:val="00565441"/>
    <w:rsid w:val="0057077A"/>
    <w:rsid w:val="005712FA"/>
    <w:rsid w:val="00572C29"/>
    <w:rsid w:val="00576A9B"/>
    <w:rsid w:val="00577063"/>
    <w:rsid w:val="00580CAC"/>
    <w:rsid w:val="00584223"/>
    <w:rsid w:val="00586C71"/>
    <w:rsid w:val="0059458A"/>
    <w:rsid w:val="0059611B"/>
    <w:rsid w:val="00596E62"/>
    <w:rsid w:val="005979BA"/>
    <w:rsid w:val="005B00C6"/>
    <w:rsid w:val="005B4EDC"/>
    <w:rsid w:val="005B75AF"/>
    <w:rsid w:val="005B7EBE"/>
    <w:rsid w:val="005C22F8"/>
    <w:rsid w:val="005C5414"/>
    <w:rsid w:val="005C5F62"/>
    <w:rsid w:val="005C7AEE"/>
    <w:rsid w:val="005E3789"/>
    <w:rsid w:val="005E58A4"/>
    <w:rsid w:val="005E61DA"/>
    <w:rsid w:val="005E6A0D"/>
    <w:rsid w:val="005E6FD3"/>
    <w:rsid w:val="005E78FE"/>
    <w:rsid w:val="005F2A69"/>
    <w:rsid w:val="005F4D6E"/>
    <w:rsid w:val="005F4F2A"/>
    <w:rsid w:val="005F59B6"/>
    <w:rsid w:val="005F7B4A"/>
    <w:rsid w:val="00600C78"/>
    <w:rsid w:val="00617919"/>
    <w:rsid w:val="00633915"/>
    <w:rsid w:val="00643869"/>
    <w:rsid w:val="00651262"/>
    <w:rsid w:val="00651332"/>
    <w:rsid w:val="006517E4"/>
    <w:rsid w:val="006612FE"/>
    <w:rsid w:val="006708FD"/>
    <w:rsid w:val="006771A5"/>
    <w:rsid w:val="00681C7C"/>
    <w:rsid w:val="00685105"/>
    <w:rsid w:val="006907AF"/>
    <w:rsid w:val="00692C96"/>
    <w:rsid w:val="00694039"/>
    <w:rsid w:val="0069531D"/>
    <w:rsid w:val="00697BD2"/>
    <w:rsid w:val="00697CA7"/>
    <w:rsid w:val="006A1C4B"/>
    <w:rsid w:val="006A44C6"/>
    <w:rsid w:val="006A7E4F"/>
    <w:rsid w:val="006B4600"/>
    <w:rsid w:val="006B59BE"/>
    <w:rsid w:val="006C1D62"/>
    <w:rsid w:val="006C2E03"/>
    <w:rsid w:val="006D7386"/>
    <w:rsid w:val="006D75CD"/>
    <w:rsid w:val="006E05B6"/>
    <w:rsid w:val="006E1E4E"/>
    <w:rsid w:val="006E2A6B"/>
    <w:rsid w:val="006E5115"/>
    <w:rsid w:val="006E5513"/>
    <w:rsid w:val="006F2883"/>
    <w:rsid w:val="006F4A60"/>
    <w:rsid w:val="00700078"/>
    <w:rsid w:val="007170AF"/>
    <w:rsid w:val="00717F64"/>
    <w:rsid w:val="00721E32"/>
    <w:rsid w:val="007256A4"/>
    <w:rsid w:val="007260A4"/>
    <w:rsid w:val="00727076"/>
    <w:rsid w:val="00727D45"/>
    <w:rsid w:val="00730ABB"/>
    <w:rsid w:val="007326C8"/>
    <w:rsid w:val="007363BF"/>
    <w:rsid w:val="00740BA0"/>
    <w:rsid w:val="00743745"/>
    <w:rsid w:val="00745235"/>
    <w:rsid w:val="00746B65"/>
    <w:rsid w:val="00754D55"/>
    <w:rsid w:val="007551BF"/>
    <w:rsid w:val="00765C1D"/>
    <w:rsid w:val="00767D30"/>
    <w:rsid w:val="00773C47"/>
    <w:rsid w:val="007763CC"/>
    <w:rsid w:val="00782DE9"/>
    <w:rsid w:val="007837AD"/>
    <w:rsid w:val="007864D2"/>
    <w:rsid w:val="00787744"/>
    <w:rsid w:val="007A165D"/>
    <w:rsid w:val="007A6E3D"/>
    <w:rsid w:val="007B0F43"/>
    <w:rsid w:val="007B4BF1"/>
    <w:rsid w:val="007C0129"/>
    <w:rsid w:val="007C056F"/>
    <w:rsid w:val="007E34D0"/>
    <w:rsid w:val="007E3E63"/>
    <w:rsid w:val="007E4819"/>
    <w:rsid w:val="00805D68"/>
    <w:rsid w:val="008120AE"/>
    <w:rsid w:val="00812C20"/>
    <w:rsid w:val="00815AAF"/>
    <w:rsid w:val="00815F79"/>
    <w:rsid w:val="00823448"/>
    <w:rsid w:val="00826A9C"/>
    <w:rsid w:val="0084423E"/>
    <w:rsid w:val="00854B74"/>
    <w:rsid w:val="0085763E"/>
    <w:rsid w:val="008608C5"/>
    <w:rsid w:val="00860F50"/>
    <w:rsid w:val="00861B4D"/>
    <w:rsid w:val="00863520"/>
    <w:rsid w:val="0086506C"/>
    <w:rsid w:val="00873417"/>
    <w:rsid w:val="00875F5B"/>
    <w:rsid w:val="00880E67"/>
    <w:rsid w:val="008834B4"/>
    <w:rsid w:val="00893B4B"/>
    <w:rsid w:val="00895F0B"/>
    <w:rsid w:val="008A0182"/>
    <w:rsid w:val="008A51C1"/>
    <w:rsid w:val="008A5975"/>
    <w:rsid w:val="008A7066"/>
    <w:rsid w:val="008B3FDA"/>
    <w:rsid w:val="008C5601"/>
    <w:rsid w:val="008D346D"/>
    <w:rsid w:val="008E05E9"/>
    <w:rsid w:val="008E59D5"/>
    <w:rsid w:val="008E6634"/>
    <w:rsid w:val="008F0F4C"/>
    <w:rsid w:val="008F431C"/>
    <w:rsid w:val="008F5910"/>
    <w:rsid w:val="00902504"/>
    <w:rsid w:val="009078A5"/>
    <w:rsid w:val="0091397C"/>
    <w:rsid w:val="00914AE8"/>
    <w:rsid w:val="00915606"/>
    <w:rsid w:val="00916885"/>
    <w:rsid w:val="00921249"/>
    <w:rsid w:val="00932472"/>
    <w:rsid w:val="0093366A"/>
    <w:rsid w:val="0093396C"/>
    <w:rsid w:val="009355C9"/>
    <w:rsid w:val="0094355D"/>
    <w:rsid w:val="009439D7"/>
    <w:rsid w:val="00950E0F"/>
    <w:rsid w:val="00963E08"/>
    <w:rsid w:val="0096536C"/>
    <w:rsid w:val="00971D99"/>
    <w:rsid w:val="0097311A"/>
    <w:rsid w:val="00976E8C"/>
    <w:rsid w:val="0098730E"/>
    <w:rsid w:val="0099628B"/>
    <w:rsid w:val="00997064"/>
    <w:rsid w:val="009A75A9"/>
    <w:rsid w:val="009B75D4"/>
    <w:rsid w:val="009C0F2E"/>
    <w:rsid w:val="009C27B6"/>
    <w:rsid w:val="009E1E6A"/>
    <w:rsid w:val="009E5563"/>
    <w:rsid w:val="009E620C"/>
    <w:rsid w:val="009E73A7"/>
    <w:rsid w:val="009F1134"/>
    <w:rsid w:val="009F3A88"/>
    <w:rsid w:val="00A05318"/>
    <w:rsid w:val="00A05C96"/>
    <w:rsid w:val="00A23804"/>
    <w:rsid w:val="00A26947"/>
    <w:rsid w:val="00A34BEF"/>
    <w:rsid w:val="00A41A49"/>
    <w:rsid w:val="00A429ED"/>
    <w:rsid w:val="00A46E34"/>
    <w:rsid w:val="00A51D8E"/>
    <w:rsid w:val="00A567AF"/>
    <w:rsid w:val="00A61295"/>
    <w:rsid w:val="00A6134E"/>
    <w:rsid w:val="00A62710"/>
    <w:rsid w:val="00A65C5C"/>
    <w:rsid w:val="00A67E9B"/>
    <w:rsid w:val="00A74BDB"/>
    <w:rsid w:val="00A753C2"/>
    <w:rsid w:val="00A81B92"/>
    <w:rsid w:val="00A83C10"/>
    <w:rsid w:val="00A86CD9"/>
    <w:rsid w:val="00A90050"/>
    <w:rsid w:val="00A929CB"/>
    <w:rsid w:val="00A93500"/>
    <w:rsid w:val="00A94E29"/>
    <w:rsid w:val="00A95609"/>
    <w:rsid w:val="00A966C1"/>
    <w:rsid w:val="00AA145B"/>
    <w:rsid w:val="00AA6D06"/>
    <w:rsid w:val="00AC1C77"/>
    <w:rsid w:val="00AD3501"/>
    <w:rsid w:val="00AD4D6D"/>
    <w:rsid w:val="00AD691E"/>
    <w:rsid w:val="00AD73CC"/>
    <w:rsid w:val="00AE6597"/>
    <w:rsid w:val="00AF0E24"/>
    <w:rsid w:val="00AF3268"/>
    <w:rsid w:val="00AF492F"/>
    <w:rsid w:val="00AF6ED4"/>
    <w:rsid w:val="00B16A79"/>
    <w:rsid w:val="00B21D2F"/>
    <w:rsid w:val="00B407BF"/>
    <w:rsid w:val="00B43690"/>
    <w:rsid w:val="00B43F09"/>
    <w:rsid w:val="00B442EA"/>
    <w:rsid w:val="00B44E9E"/>
    <w:rsid w:val="00B50492"/>
    <w:rsid w:val="00B520F5"/>
    <w:rsid w:val="00B54019"/>
    <w:rsid w:val="00B6090C"/>
    <w:rsid w:val="00B61FCA"/>
    <w:rsid w:val="00B70744"/>
    <w:rsid w:val="00B86416"/>
    <w:rsid w:val="00B8696C"/>
    <w:rsid w:val="00BA1BFE"/>
    <w:rsid w:val="00BA4A85"/>
    <w:rsid w:val="00BA7A9C"/>
    <w:rsid w:val="00BC4C77"/>
    <w:rsid w:val="00BD140A"/>
    <w:rsid w:val="00BD6EDB"/>
    <w:rsid w:val="00BD7C0A"/>
    <w:rsid w:val="00BE0BA1"/>
    <w:rsid w:val="00BE1CD0"/>
    <w:rsid w:val="00BE4673"/>
    <w:rsid w:val="00BE4877"/>
    <w:rsid w:val="00BF0FAC"/>
    <w:rsid w:val="00BF3475"/>
    <w:rsid w:val="00BF3E83"/>
    <w:rsid w:val="00BF4FC0"/>
    <w:rsid w:val="00C04613"/>
    <w:rsid w:val="00C04A05"/>
    <w:rsid w:val="00C0564D"/>
    <w:rsid w:val="00C067E4"/>
    <w:rsid w:val="00C1345E"/>
    <w:rsid w:val="00C141A5"/>
    <w:rsid w:val="00C1528D"/>
    <w:rsid w:val="00C2405C"/>
    <w:rsid w:val="00C2642D"/>
    <w:rsid w:val="00C26FB0"/>
    <w:rsid w:val="00C31909"/>
    <w:rsid w:val="00C31BD9"/>
    <w:rsid w:val="00C335DA"/>
    <w:rsid w:val="00C34E00"/>
    <w:rsid w:val="00C36E4F"/>
    <w:rsid w:val="00C40814"/>
    <w:rsid w:val="00C51374"/>
    <w:rsid w:val="00C650BE"/>
    <w:rsid w:val="00C657FE"/>
    <w:rsid w:val="00C65F3D"/>
    <w:rsid w:val="00C705FF"/>
    <w:rsid w:val="00C80FD9"/>
    <w:rsid w:val="00CA13B9"/>
    <w:rsid w:val="00CA2A2F"/>
    <w:rsid w:val="00CA670B"/>
    <w:rsid w:val="00CB5543"/>
    <w:rsid w:val="00CB72B1"/>
    <w:rsid w:val="00CC123D"/>
    <w:rsid w:val="00CC2B9A"/>
    <w:rsid w:val="00CC59E1"/>
    <w:rsid w:val="00CD4FB9"/>
    <w:rsid w:val="00CE6D6B"/>
    <w:rsid w:val="00CF0042"/>
    <w:rsid w:val="00D21A06"/>
    <w:rsid w:val="00D243AE"/>
    <w:rsid w:val="00D252AA"/>
    <w:rsid w:val="00D274FC"/>
    <w:rsid w:val="00D308E9"/>
    <w:rsid w:val="00D4276E"/>
    <w:rsid w:val="00D444AF"/>
    <w:rsid w:val="00D444E9"/>
    <w:rsid w:val="00D44614"/>
    <w:rsid w:val="00D44BD4"/>
    <w:rsid w:val="00D50C38"/>
    <w:rsid w:val="00D52280"/>
    <w:rsid w:val="00D527ED"/>
    <w:rsid w:val="00D52EBC"/>
    <w:rsid w:val="00D5565F"/>
    <w:rsid w:val="00D579D3"/>
    <w:rsid w:val="00D6622A"/>
    <w:rsid w:val="00D664D2"/>
    <w:rsid w:val="00D71875"/>
    <w:rsid w:val="00D72028"/>
    <w:rsid w:val="00D732AE"/>
    <w:rsid w:val="00D73F53"/>
    <w:rsid w:val="00D81327"/>
    <w:rsid w:val="00D852E2"/>
    <w:rsid w:val="00D85928"/>
    <w:rsid w:val="00DA0417"/>
    <w:rsid w:val="00DA2609"/>
    <w:rsid w:val="00DA3563"/>
    <w:rsid w:val="00DB09B7"/>
    <w:rsid w:val="00DB51D7"/>
    <w:rsid w:val="00DB61C6"/>
    <w:rsid w:val="00DC71EE"/>
    <w:rsid w:val="00DD3663"/>
    <w:rsid w:val="00DE6280"/>
    <w:rsid w:val="00DF39F2"/>
    <w:rsid w:val="00DF44A4"/>
    <w:rsid w:val="00DF6052"/>
    <w:rsid w:val="00E07B3D"/>
    <w:rsid w:val="00E123AE"/>
    <w:rsid w:val="00E13631"/>
    <w:rsid w:val="00E215F5"/>
    <w:rsid w:val="00E2691B"/>
    <w:rsid w:val="00E34DD6"/>
    <w:rsid w:val="00E3564D"/>
    <w:rsid w:val="00E36121"/>
    <w:rsid w:val="00E36546"/>
    <w:rsid w:val="00E43B20"/>
    <w:rsid w:val="00E4507E"/>
    <w:rsid w:val="00E46B4C"/>
    <w:rsid w:val="00E61EDC"/>
    <w:rsid w:val="00E71170"/>
    <w:rsid w:val="00E73591"/>
    <w:rsid w:val="00E7619C"/>
    <w:rsid w:val="00E91177"/>
    <w:rsid w:val="00E912AA"/>
    <w:rsid w:val="00EA19B2"/>
    <w:rsid w:val="00EA232B"/>
    <w:rsid w:val="00EB5C92"/>
    <w:rsid w:val="00EC1C45"/>
    <w:rsid w:val="00EC4265"/>
    <w:rsid w:val="00EC6D5B"/>
    <w:rsid w:val="00EC7F02"/>
    <w:rsid w:val="00ED2FE9"/>
    <w:rsid w:val="00ED5717"/>
    <w:rsid w:val="00ED7444"/>
    <w:rsid w:val="00ED7AA1"/>
    <w:rsid w:val="00EF2E76"/>
    <w:rsid w:val="00F03378"/>
    <w:rsid w:val="00F066BF"/>
    <w:rsid w:val="00F074C7"/>
    <w:rsid w:val="00F14B21"/>
    <w:rsid w:val="00F159CA"/>
    <w:rsid w:val="00F27876"/>
    <w:rsid w:val="00F31D5D"/>
    <w:rsid w:val="00F33B59"/>
    <w:rsid w:val="00F37CBA"/>
    <w:rsid w:val="00F473D1"/>
    <w:rsid w:val="00F50D81"/>
    <w:rsid w:val="00F54855"/>
    <w:rsid w:val="00F549F3"/>
    <w:rsid w:val="00F554E0"/>
    <w:rsid w:val="00F55B40"/>
    <w:rsid w:val="00F569B9"/>
    <w:rsid w:val="00F60C9B"/>
    <w:rsid w:val="00F62FD7"/>
    <w:rsid w:val="00F6641C"/>
    <w:rsid w:val="00F71224"/>
    <w:rsid w:val="00F74737"/>
    <w:rsid w:val="00F80206"/>
    <w:rsid w:val="00F8582E"/>
    <w:rsid w:val="00F85872"/>
    <w:rsid w:val="00F86329"/>
    <w:rsid w:val="00F87F50"/>
    <w:rsid w:val="00F974F6"/>
    <w:rsid w:val="00FA6D58"/>
    <w:rsid w:val="00FA7284"/>
    <w:rsid w:val="00FB1649"/>
    <w:rsid w:val="00FB4453"/>
    <w:rsid w:val="00FB4984"/>
    <w:rsid w:val="00FB7DCB"/>
    <w:rsid w:val="00FC33B7"/>
    <w:rsid w:val="00FC5C22"/>
    <w:rsid w:val="00FD2A4B"/>
    <w:rsid w:val="00FD3BAA"/>
    <w:rsid w:val="00FD6342"/>
    <w:rsid w:val="00FE385F"/>
    <w:rsid w:val="00FE5CB5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13407"/>
  <w15:docId w15:val="{C149F366-AA4B-433C-8FDA-F50A44CD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650BE"/>
    <w:pPr>
      <w:spacing w:after="120" w:line="360" w:lineRule="auto"/>
      <w:ind w:firstLine="720"/>
      <w:jc w:val="both"/>
    </w:pPr>
    <w:rPr>
      <w:rFonts w:ascii="Times New Roman" w:eastAsia="Times New Roman" w:hAnsi="Times New Roman" w:cs="Times New Roman"/>
      <w:sz w:val="26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8F0F4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C59E1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link w:val="u3Char"/>
    <w:uiPriority w:val="9"/>
    <w:unhideWhenUsed/>
    <w:qFormat/>
    <w:rsid w:val="00B43690"/>
    <w:pPr>
      <w:widowControl w:val="0"/>
      <w:autoSpaceDE w:val="0"/>
      <w:autoSpaceDN w:val="0"/>
      <w:spacing w:before="224" w:after="0" w:line="240" w:lineRule="auto"/>
      <w:ind w:left="305"/>
      <w:jc w:val="left"/>
      <w:outlineLvl w:val="2"/>
    </w:pPr>
    <w:rPr>
      <w:b/>
      <w:bCs/>
      <w:szCs w:val="26"/>
      <w:lang w:val="vi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E215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55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qFormat/>
    <w:rsid w:val="00B4369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utrang">
    <w:name w:val="header"/>
    <w:basedOn w:val="Binhthng"/>
    <w:link w:val="utrang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ThnVnban">
    <w:name w:val="Body Text"/>
    <w:basedOn w:val="Binhthng"/>
    <w:link w:val="ThnVnban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Cs w:val="26"/>
      <w:lang w:val="vi"/>
    </w:rPr>
  </w:style>
  <w:style w:type="character" w:customStyle="1" w:styleId="ThnVnbanChar">
    <w:name w:val="Thân Văn bản Char"/>
    <w:basedOn w:val="Phngmcinhcuaoanvn"/>
    <w:link w:val="ThnVnban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Binhthng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oancuaDanhsach">
    <w:name w:val="List Paragraph"/>
    <w:basedOn w:val="Binhthng"/>
    <w:uiPriority w:val="99"/>
    <w:qFormat/>
    <w:rsid w:val="00B43690"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u1Char">
    <w:name w:val="Đầu đề 1 Char"/>
    <w:basedOn w:val="Phngmcinhcuaoanvn"/>
    <w:link w:val="u1"/>
    <w:uiPriority w:val="9"/>
    <w:qFormat/>
    <w:rsid w:val="008F0F4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qFormat/>
    <w:rsid w:val="00CC59E1"/>
    <w:rPr>
      <w:rFonts w:ascii="Times New Roman" w:eastAsiaTheme="majorEastAsia" w:hAnsi="Times New Roman" w:cstheme="majorBidi"/>
      <w:b/>
      <w:sz w:val="26"/>
      <w:szCs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Chntrang">
    <w:name w:val="footer"/>
    <w:basedOn w:val="Binhthng"/>
    <w:link w:val="Chntrang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Cs w:val="22"/>
    </w:rPr>
  </w:style>
  <w:style w:type="character" w:customStyle="1" w:styleId="ChntrangChar">
    <w:name w:val="Chân trang Char"/>
    <w:basedOn w:val="Phngmcinhcuaoanvn"/>
    <w:link w:val="Chntrang"/>
    <w:uiPriority w:val="99"/>
    <w:qFormat/>
    <w:rsid w:val="0093366A"/>
    <w:rPr>
      <w:rFonts w:ascii="Times New Roman" w:hAnsi="Times New Roman"/>
      <w:sz w:val="26"/>
    </w:rPr>
  </w:style>
  <w:style w:type="character" w:styleId="Siuktni">
    <w:name w:val="Hyperlink"/>
    <w:basedOn w:val="Phngmcinhcuaoanvn"/>
    <w:uiPriority w:val="99"/>
    <w:unhideWhenUsed/>
    <w:rsid w:val="0093366A"/>
    <w:rPr>
      <w:color w:val="0563C1" w:themeColor="hyperlink"/>
      <w:u w:val="single"/>
    </w:rPr>
  </w:style>
  <w:style w:type="paragraph" w:styleId="ThngthngWeb">
    <w:name w:val="Normal (Web)"/>
    <w:basedOn w:val="Binhthng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LiBang">
    <w:name w:val="Table Grid"/>
    <w:basedOn w:val="BangThngthng"/>
    <w:uiPriority w:val="99"/>
    <w:qFormat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ucluc1">
    <w:name w:val="toc 1"/>
    <w:basedOn w:val="Binhthng"/>
    <w:next w:val="Binhthng"/>
    <w:uiPriority w:val="39"/>
    <w:unhideWhenUsed/>
    <w:rsid w:val="0093366A"/>
    <w:pPr>
      <w:spacing w:before="120" w:after="0"/>
      <w:jc w:val="left"/>
    </w:pPr>
    <w:rPr>
      <w:rFonts w:asciiTheme="minorHAnsi" w:hAnsiTheme="minorHAnsi" w:cstheme="minorHAnsi"/>
      <w:b/>
      <w:bCs/>
      <w:i/>
      <w:iCs/>
    </w:rPr>
  </w:style>
  <w:style w:type="paragraph" w:styleId="Mucluc2">
    <w:name w:val="toc 2"/>
    <w:basedOn w:val="Binhthng"/>
    <w:next w:val="Binhthng"/>
    <w:uiPriority w:val="39"/>
    <w:unhideWhenUsed/>
    <w:rsid w:val="0093366A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Mucluc3">
    <w:name w:val="toc 3"/>
    <w:basedOn w:val="Binhthng"/>
    <w:next w:val="Binhthng"/>
    <w:uiPriority w:val="39"/>
    <w:unhideWhenUsed/>
    <w:qFormat/>
    <w:rsid w:val="0093366A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table" w:styleId="TnnMausang">
    <w:name w:val="Light Shading"/>
    <w:basedOn w:val="BangThngthng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5">
    <w:name w:val="Light Shading Accent 5"/>
    <w:basedOn w:val="BangThngthng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DanhsachMausang">
    <w:name w:val="Light List"/>
    <w:basedOn w:val="BangThngthng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u1"/>
    <w:next w:val="Binhthng"/>
    <w:uiPriority w:val="39"/>
    <w:unhideWhenUsed/>
    <w:qFormat/>
    <w:rsid w:val="0093366A"/>
    <w:pPr>
      <w:spacing w:before="480" w:line="276" w:lineRule="auto"/>
      <w:jc w:val="left"/>
      <w:outlineLvl w:val="9"/>
    </w:pPr>
    <w:rPr>
      <w:b w:val="0"/>
      <w:bCs/>
      <w:szCs w:val="28"/>
      <w:lang w:eastAsia="ja-JP"/>
    </w:rPr>
  </w:style>
  <w:style w:type="character" w:customStyle="1" w:styleId="u4Char">
    <w:name w:val="Đầu đề 4 Char"/>
    <w:basedOn w:val="Phngmcinhcuaoanvn"/>
    <w:link w:val="u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KhngDncch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ThnvnbanThutl2">
    <w:name w:val="Body Text Indent 2"/>
    <w:basedOn w:val="Binhthng"/>
    <w:link w:val="ThnvnbanThutl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hnvnbanThutl2Char">
    <w:name w:val="Thân văn bản Thụt lề 2 Char"/>
    <w:basedOn w:val="Phngmcinhcuaoanvn"/>
    <w:link w:val="ThnvnbanThutl2"/>
    <w:uiPriority w:val="99"/>
    <w:rsid w:val="00CF0042"/>
  </w:style>
  <w:style w:type="paragraph" w:styleId="uMucluc">
    <w:name w:val="TOC Heading"/>
    <w:basedOn w:val="u1"/>
    <w:next w:val="Binhthng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DanhmucTailiuThamkhao">
    <w:name w:val="Bibliography"/>
    <w:basedOn w:val="Binhthng"/>
    <w:next w:val="Binhthng"/>
    <w:uiPriority w:val="37"/>
    <w:semiHidden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u2"/>
    <w:next w:val="Binhthng"/>
    <w:qFormat/>
    <w:rsid w:val="00D81327"/>
    <w:pPr>
      <w:spacing w:before="120"/>
    </w:pPr>
    <w:rPr>
      <w:rFonts w:eastAsia="Times New Roman" w:cs="Times New Roman"/>
      <w:b w:val="0"/>
      <w:bCs/>
    </w:rPr>
  </w:style>
  <w:style w:type="character" w:customStyle="1" w:styleId="apple-converted-space">
    <w:name w:val="apple-converted-space"/>
    <w:basedOn w:val="Phngmcinhcuaoanvn"/>
    <w:rsid w:val="00916885"/>
  </w:style>
  <w:style w:type="character" w:styleId="Manh">
    <w:name w:val="Strong"/>
    <w:basedOn w:val="Phngmcinhcuaoanvn"/>
    <w:uiPriority w:val="22"/>
    <w:qFormat/>
    <w:rsid w:val="00916885"/>
    <w:rPr>
      <w:b/>
      <w:b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55C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styleId="Nhnmanh">
    <w:name w:val="Emphasis"/>
    <w:basedOn w:val="Phngmcinhcuaoanvn"/>
    <w:uiPriority w:val="20"/>
    <w:qFormat/>
    <w:rsid w:val="00CD4FB9"/>
    <w:rPr>
      <w:i/>
      <w:iCs/>
    </w:rPr>
  </w:style>
  <w:style w:type="paragraph" w:customStyle="1" w:styleId="s57">
    <w:name w:val="s57"/>
    <w:basedOn w:val="Binhthng"/>
    <w:rsid w:val="00E7619C"/>
    <w:pPr>
      <w:spacing w:before="100" w:beforeAutospacing="1" w:after="100" w:afterAutospacing="1" w:line="240" w:lineRule="auto"/>
      <w:jc w:val="left"/>
    </w:pPr>
  </w:style>
  <w:style w:type="character" w:customStyle="1" w:styleId="UnresolvedMention2">
    <w:name w:val="Unresolved Mention2"/>
    <w:basedOn w:val="Phngmcinhcuaoanvn"/>
    <w:uiPriority w:val="99"/>
    <w:semiHidden/>
    <w:unhideWhenUsed/>
    <w:rsid w:val="005E61DA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697BD2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Mucluc5">
    <w:name w:val="toc 5"/>
    <w:basedOn w:val="Binhthng"/>
    <w:next w:val="Binhthng"/>
    <w:autoRedefine/>
    <w:uiPriority w:val="39"/>
    <w:unhideWhenUsed/>
    <w:rsid w:val="00697BD2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Mucluc6">
    <w:name w:val="toc 6"/>
    <w:basedOn w:val="Binhthng"/>
    <w:next w:val="Binhthng"/>
    <w:autoRedefine/>
    <w:uiPriority w:val="39"/>
    <w:semiHidden/>
    <w:unhideWhenUsed/>
    <w:rsid w:val="00697BD2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Mucluc7">
    <w:name w:val="toc 7"/>
    <w:basedOn w:val="Binhthng"/>
    <w:next w:val="Binhthng"/>
    <w:autoRedefine/>
    <w:uiPriority w:val="39"/>
    <w:semiHidden/>
    <w:unhideWhenUsed/>
    <w:rsid w:val="00697BD2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Mucluc8">
    <w:name w:val="toc 8"/>
    <w:basedOn w:val="Binhthng"/>
    <w:next w:val="Binhthng"/>
    <w:autoRedefine/>
    <w:uiPriority w:val="39"/>
    <w:semiHidden/>
    <w:unhideWhenUsed/>
    <w:rsid w:val="00697BD2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Mucluc9">
    <w:name w:val="toc 9"/>
    <w:basedOn w:val="Binhthng"/>
    <w:next w:val="Binhthng"/>
    <w:autoRedefine/>
    <w:uiPriority w:val="39"/>
    <w:semiHidden/>
    <w:unhideWhenUsed/>
    <w:rsid w:val="00697BD2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Chuthich">
    <w:name w:val="caption"/>
    <w:basedOn w:val="Binhthng"/>
    <w:next w:val="Binhthng"/>
    <w:uiPriority w:val="35"/>
    <w:unhideWhenUsed/>
    <w:qFormat/>
    <w:rsid w:val="00FA6D58"/>
    <w:pPr>
      <w:spacing w:after="200" w:line="240" w:lineRule="auto"/>
      <w:jc w:val="center"/>
    </w:pPr>
    <w:rPr>
      <w:i/>
      <w:iCs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D579D3"/>
    <w:pPr>
      <w:spacing w:after="0"/>
    </w:pPr>
  </w:style>
  <w:style w:type="character" w:styleId="ThamchiuChuthich">
    <w:name w:val="annotation reference"/>
    <w:basedOn w:val="Phngmcinhcuaoanvn"/>
    <w:uiPriority w:val="99"/>
    <w:semiHidden/>
    <w:unhideWhenUsed/>
    <w:rsid w:val="005F59B6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5F59B6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5F59B6"/>
    <w:rPr>
      <w:rFonts w:ascii="Times New Roman" w:eastAsia="Times New Roman" w:hAnsi="Times New Roman" w:cs="Times New Roman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5F59B6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5F59B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3">
    <w:name w:val="Unresolved Mention3"/>
    <w:basedOn w:val="Phngmcinhcuaoanvn"/>
    <w:uiPriority w:val="99"/>
    <w:semiHidden/>
    <w:unhideWhenUsed/>
    <w:rsid w:val="00A26947"/>
    <w:rPr>
      <w:color w:val="605E5C"/>
      <w:shd w:val="clear" w:color="auto" w:fill="E1DFDD"/>
    </w:rPr>
  </w:style>
  <w:style w:type="paragraph" w:customStyle="1" w:styleId="Nidung">
    <w:name w:val="Nội dung"/>
    <w:basedOn w:val="Binhthng"/>
    <w:link w:val="NidungChar"/>
    <w:qFormat/>
    <w:rsid w:val="00280063"/>
    <w:pPr>
      <w:spacing w:before="120" w:after="0"/>
      <w:ind w:firstLine="567"/>
    </w:pPr>
    <w:rPr>
      <w:rFonts w:eastAsia="Calibri"/>
      <w:szCs w:val="22"/>
    </w:rPr>
  </w:style>
  <w:style w:type="character" w:customStyle="1" w:styleId="NidungChar">
    <w:name w:val="Nội dung Char"/>
    <w:link w:val="Nidung"/>
    <w:rsid w:val="00280063"/>
    <w:rPr>
      <w:rFonts w:ascii="Times New Roman" w:eastAsia="Calibri" w:hAnsi="Times New Roman" w:cs="Times New Roman"/>
      <w:sz w:val="26"/>
    </w:rPr>
  </w:style>
  <w:style w:type="character" w:styleId="cpChagiiquyt">
    <w:name w:val="Unresolved Mention"/>
    <w:basedOn w:val="Phngmcinhcuaoanvn"/>
    <w:uiPriority w:val="99"/>
    <w:semiHidden/>
    <w:unhideWhenUsed/>
    <w:rsid w:val="00743745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F074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9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6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8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9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9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5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\M&#7851;u%20b&#225;o%20c&#225;o%20TTT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BAA05-8D15-46EE-99CA-DBD8122A2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Mẫu báo cáo TTTN</Template>
  <TotalTime>2</TotalTime>
  <Pages>17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</dc:creator>
  <cp:keywords/>
  <dc:description/>
  <cp:lastModifiedBy>Đạt Lê</cp:lastModifiedBy>
  <cp:revision>2</cp:revision>
  <dcterms:created xsi:type="dcterms:W3CDTF">2026-05-06T07:53:00Z</dcterms:created>
  <dcterms:modified xsi:type="dcterms:W3CDTF">2026-05-06T07:53:00Z</dcterms:modified>
</cp:coreProperties>
</file>